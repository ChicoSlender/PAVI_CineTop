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EE7E4" w14:textId="77777777" w:rsidR="00533B43" w:rsidRPr="00D90C71" w:rsidRDefault="00533B43" w:rsidP="00533B43">
      <w:pPr>
        <w:pStyle w:val="Ttulo"/>
        <w:rPr>
          <w:noProof/>
          <w:lang w:val="es-AR"/>
        </w:rPr>
      </w:pPr>
      <w:r>
        <w:rPr>
          <w:noProof/>
          <w:lang w:bidi="es-ES"/>
        </w:rPr>
        <w:drawing>
          <wp:anchor distT="0" distB="0" distL="114300" distR="114300" simplePos="0" relativeHeight="251696128" behindDoc="0" locked="0" layoutInCell="1" allowOverlap="1" wp14:anchorId="1DA58B26" wp14:editId="72D7F49D">
            <wp:simplePos x="0" y="0"/>
            <wp:positionH relativeFrom="column">
              <wp:posOffset>4240759</wp:posOffset>
            </wp:positionH>
            <wp:positionV relativeFrom="paragraph">
              <wp:posOffset>78105</wp:posOffset>
            </wp:positionV>
            <wp:extent cx="1138178" cy="105338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178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C71">
        <w:rPr>
          <w:noProof/>
          <w:lang w:val="es-AR" w:bidi="es-ES"/>
        </w:rPr>
        <w:t>CINETOP PAV I</w:t>
      </w:r>
    </w:p>
    <w:p w14:paraId="3BDA7ADF" w14:textId="068E1D93" w:rsidR="00533B43" w:rsidRPr="00D90C71" w:rsidRDefault="00533B43" w:rsidP="00533B43">
      <w:pPr>
        <w:pStyle w:val="Subttulo"/>
        <w:rPr>
          <w:noProof/>
          <w:lang w:val="es-AR" w:bidi="es-ES"/>
        </w:rPr>
      </w:pPr>
      <w:bookmarkStart w:id="0" w:name="_Hlk487785372"/>
      <w:bookmarkEnd w:id="0"/>
      <w:r w:rsidRPr="00D90C71">
        <w:rPr>
          <w:noProof/>
          <w:lang w:val="es-AR" w:bidi="es-ES"/>
        </w:rPr>
        <w:t>Manual de usuario</w: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99E60C3" wp14:editId="53D0A6A2">
            <wp:simplePos x="0" y="0"/>
            <wp:positionH relativeFrom="margin">
              <wp:posOffset>0</wp:posOffset>
            </wp:positionH>
            <wp:positionV relativeFrom="paragraph">
              <wp:posOffset>402895</wp:posOffset>
            </wp:positionV>
            <wp:extent cx="5749290" cy="5899785"/>
            <wp:effectExtent l="0" t="0" r="3810" b="5715"/>
            <wp:wrapThrough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42AF9D" w14:textId="20F8E05E" w:rsidR="00FA66AA" w:rsidRDefault="00FA66AA">
      <w:pPr>
        <w:rPr>
          <w:rFonts w:asciiTheme="majorHAnsi" w:eastAsiaTheme="majorEastAsia" w:hAnsiTheme="majorHAnsi" w:cstheme="majorBidi"/>
          <w:noProof/>
          <w:color w:val="FFFFFF" w:themeColor="background1"/>
          <w:spacing w:val="-10"/>
          <w:kern w:val="28"/>
          <w:sz w:val="96"/>
          <w:szCs w:val="56"/>
          <w:lang w:val="es-AR" w:bidi="es-ES"/>
        </w:rPr>
      </w:pPr>
    </w:p>
    <w:p w14:paraId="5C0E2E22" w14:textId="270CAE90" w:rsidR="005A7C9B" w:rsidRDefault="005A7C9B" w:rsidP="005A7C9B">
      <w:pPr>
        <w:jc w:val="both"/>
        <w:rPr>
          <w:noProof/>
          <w:lang w:bidi="es-ES"/>
        </w:rPr>
      </w:pPr>
    </w:p>
    <w:sdt>
      <w:sdtPr>
        <w:id w:val="-801540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6D7CA57C" w14:textId="1304758B" w:rsidR="005A7C9B" w:rsidRDefault="005A7C9B">
          <w:pPr>
            <w:pStyle w:val="TtuloTDC"/>
          </w:pPr>
          <w:r>
            <w:t>Índice</w:t>
          </w:r>
        </w:p>
        <w:p w14:paraId="3E2DF3B9" w14:textId="041268DD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236169" w:history="1">
            <w:r w:rsidRPr="00442849">
              <w:rPr>
                <w:rStyle w:val="Hipervnculo"/>
                <w:noProof/>
                <w:lang w:bidi="es-ES"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C884" w14:textId="336ED9FC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0" w:history="1">
            <w:r w:rsidRPr="00442849">
              <w:rPr>
                <w:rStyle w:val="Hipervnculo"/>
                <w:noProof/>
                <w:lang w:bidi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82E4C" w14:textId="65E23C40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1" w:history="1">
            <w:r w:rsidRPr="00442849">
              <w:rPr>
                <w:rStyle w:val="Hipervnculo"/>
                <w:noProof/>
                <w:lang w:bidi="es-ES"/>
              </w:rPr>
              <w:t>ABM - Gestión de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4D1E2" w14:textId="2CF4EE19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2" w:history="1">
            <w:r w:rsidRPr="00442849">
              <w:rPr>
                <w:rStyle w:val="Hipervnculo"/>
                <w:noProof/>
                <w:lang w:bidi="es-ES"/>
              </w:rPr>
              <w:t>Gestión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48E62" w14:textId="1497344E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3" w:history="1">
            <w:r w:rsidRPr="00442849">
              <w:rPr>
                <w:rStyle w:val="Hipervnculo"/>
                <w:noProof/>
                <w:lang w:bidi="es-ES"/>
              </w:rPr>
              <w:t>ABM - Registrar Película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74A27" w14:textId="7C3E7D08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4" w:history="1">
            <w:r w:rsidRPr="00442849">
              <w:rPr>
                <w:rStyle w:val="Hipervnculo"/>
                <w:noProof/>
                <w:lang w:bidi="es-ES"/>
              </w:rPr>
              <w:t>Generación de Reportes – R.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7A15" w14:textId="5CA94648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5" w:history="1">
            <w:r w:rsidRPr="00442849">
              <w:rPr>
                <w:rStyle w:val="Hipervnculo"/>
                <w:noProof/>
                <w:lang w:bidi="es-ES"/>
              </w:rPr>
              <w:t>Reporte de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4F26" w14:textId="2084A955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6" w:history="1">
            <w:r w:rsidRPr="00442849">
              <w:rPr>
                <w:rStyle w:val="Hipervnculo"/>
                <w:noProof/>
                <w:lang w:bidi="es-ES"/>
              </w:rPr>
              <w:t>Reporte de Promociones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1E47" w14:textId="040B75F6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7" w:history="1">
            <w:r w:rsidRPr="00442849">
              <w:rPr>
                <w:rStyle w:val="Hipervnculo"/>
                <w:noProof/>
                <w:lang w:bidi="es-ES"/>
              </w:rPr>
              <w:t>Reporte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497B" w14:textId="2588D4C0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8" w:history="1">
            <w:r w:rsidRPr="00442849">
              <w:rPr>
                <w:rStyle w:val="Hipervnculo"/>
                <w:noProof/>
                <w:lang w:bidi="es-ES"/>
              </w:rPr>
              <w:t>Generación de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ADCA8" w14:textId="54B1B9F9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79" w:history="1">
            <w:r w:rsidRPr="00442849">
              <w:rPr>
                <w:rStyle w:val="Hipervnculo"/>
                <w:noProof/>
                <w:lang w:bidi="es-ES"/>
              </w:rPr>
              <w:t>Películas por 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053A" w14:textId="2820BC74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80" w:history="1">
            <w:r w:rsidRPr="00442849">
              <w:rPr>
                <w:rStyle w:val="Hipervnculo"/>
                <w:noProof/>
                <w:lang w:bidi="es-ES"/>
              </w:rPr>
              <w:t>Estadísticas de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66FF" w14:textId="007442EA" w:rsidR="005A7C9B" w:rsidRDefault="005A7C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AR" w:eastAsia="es-AR"/>
            </w:rPr>
          </w:pPr>
          <w:hyperlink w:anchor="_Toc55236181" w:history="1">
            <w:r w:rsidRPr="00442849">
              <w:rPr>
                <w:rStyle w:val="Hipervnculo"/>
                <w:noProof/>
                <w:lang w:bidi="es-ES"/>
              </w:rPr>
              <w:t>Estadísticas de Salarios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717E" w14:textId="0737ACCE" w:rsidR="005A7C9B" w:rsidRDefault="005A7C9B">
          <w:r>
            <w:rPr>
              <w:b/>
              <w:bCs/>
            </w:rPr>
            <w:fldChar w:fldCharType="end"/>
          </w:r>
        </w:p>
      </w:sdtContent>
    </w:sdt>
    <w:p w14:paraId="2C91867B" w14:textId="65E0F10D" w:rsidR="005A7C9B" w:rsidRDefault="005A7C9B" w:rsidP="005A7C9B">
      <w:pPr>
        <w:jc w:val="both"/>
        <w:rPr>
          <w:noProof/>
          <w:lang w:bidi="es-ES"/>
        </w:rPr>
      </w:pPr>
    </w:p>
    <w:p w14:paraId="018C6DCC" w14:textId="035CD812" w:rsidR="005A7C9B" w:rsidRPr="005A7C9B" w:rsidRDefault="005A7C9B" w:rsidP="005A7C9B">
      <w:pPr>
        <w:jc w:val="both"/>
        <w:rPr>
          <w:noProof/>
          <w:u w:val="single"/>
          <w:lang w:bidi="es-ES"/>
        </w:rPr>
      </w:pPr>
    </w:p>
    <w:p w14:paraId="1BD9DD6B" w14:textId="10101DA9" w:rsidR="005A7C9B" w:rsidRDefault="005A7C9B" w:rsidP="005A7C9B">
      <w:pPr>
        <w:jc w:val="both"/>
        <w:rPr>
          <w:noProof/>
          <w:lang w:bidi="es-ES"/>
        </w:rPr>
      </w:pPr>
    </w:p>
    <w:p w14:paraId="554E9108" w14:textId="421EBDAE" w:rsidR="005A7C9B" w:rsidRDefault="005A7C9B" w:rsidP="005A7C9B">
      <w:pPr>
        <w:jc w:val="both"/>
        <w:rPr>
          <w:noProof/>
          <w:lang w:bidi="es-ES"/>
        </w:rPr>
      </w:pPr>
    </w:p>
    <w:p w14:paraId="305F8F3C" w14:textId="5D06AE29" w:rsidR="005A7C9B" w:rsidRDefault="005A7C9B" w:rsidP="005A7C9B">
      <w:pPr>
        <w:jc w:val="both"/>
        <w:rPr>
          <w:noProof/>
          <w:lang w:bidi="es-ES"/>
        </w:rPr>
      </w:pPr>
    </w:p>
    <w:p w14:paraId="64545207" w14:textId="11DBCF68" w:rsidR="005A7C9B" w:rsidRDefault="005A7C9B" w:rsidP="005A7C9B">
      <w:pPr>
        <w:jc w:val="both"/>
        <w:rPr>
          <w:noProof/>
          <w:lang w:bidi="es-ES"/>
        </w:rPr>
      </w:pPr>
    </w:p>
    <w:p w14:paraId="38B07BBC" w14:textId="6587A28D" w:rsidR="005A7C9B" w:rsidRDefault="005A7C9B" w:rsidP="005A7C9B">
      <w:pPr>
        <w:jc w:val="both"/>
        <w:rPr>
          <w:noProof/>
          <w:lang w:bidi="es-ES"/>
        </w:rPr>
      </w:pPr>
    </w:p>
    <w:p w14:paraId="1F73F176" w14:textId="3E030778" w:rsidR="005A7C9B" w:rsidRDefault="005A7C9B" w:rsidP="005A7C9B">
      <w:pPr>
        <w:jc w:val="both"/>
        <w:rPr>
          <w:noProof/>
          <w:lang w:bidi="es-ES"/>
        </w:rPr>
      </w:pPr>
    </w:p>
    <w:p w14:paraId="15426B00" w14:textId="300FA1C3" w:rsidR="005A7C9B" w:rsidRDefault="005A7C9B" w:rsidP="005A7C9B">
      <w:pPr>
        <w:jc w:val="both"/>
        <w:rPr>
          <w:noProof/>
          <w:lang w:bidi="es-ES"/>
        </w:rPr>
      </w:pPr>
    </w:p>
    <w:p w14:paraId="62BD899C" w14:textId="1C55025C" w:rsidR="005A7C9B" w:rsidRDefault="005A7C9B" w:rsidP="005A7C9B">
      <w:pPr>
        <w:jc w:val="both"/>
        <w:rPr>
          <w:noProof/>
          <w:lang w:bidi="es-ES"/>
        </w:rPr>
      </w:pPr>
    </w:p>
    <w:p w14:paraId="7DAA0973" w14:textId="77777777" w:rsidR="005A7C9B" w:rsidRDefault="005A7C9B">
      <w:pPr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52"/>
          <w:szCs w:val="52"/>
          <w:lang w:bidi="es-ES"/>
          <w14:ligatures w14:val="standard"/>
          <w14:numForm w14:val="oldStyle"/>
        </w:rPr>
      </w:pPr>
    </w:p>
    <w:p w14:paraId="2491C5A2" w14:textId="4C66DEB5" w:rsidR="00533B43" w:rsidRPr="00533B43" w:rsidRDefault="00533B43" w:rsidP="00533B43">
      <w:pPr>
        <w:pStyle w:val="Ttulo1"/>
        <w:spacing w:line="192" w:lineRule="auto"/>
        <w:rPr>
          <w:noProof/>
        </w:rPr>
      </w:pPr>
      <w:bookmarkStart w:id="1" w:name="_Toc55236170"/>
      <w:r>
        <w:rPr>
          <w:noProof/>
          <w:lang w:bidi="es-ES"/>
        </w:rPr>
        <w:lastRenderedPageBreak/>
        <w:t>Introducción</w:t>
      </w:r>
      <w:bookmarkEnd w:id="1"/>
      <w:r>
        <w:rPr>
          <w:noProof/>
          <w:lang w:bidi="es-ES"/>
        </w:rPr>
        <w:t xml:space="preserve"> </w:t>
      </w:r>
    </w:p>
    <w:p w14:paraId="3BD665D3" w14:textId="7C71608C" w:rsidR="00943B06" w:rsidRPr="007A1B99" w:rsidRDefault="00D90C71" w:rsidP="008D577F">
      <w:pPr>
        <w:jc w:val="both"/>
        <w:rPr>
          <w:noProof/>
          <w:sz w:val="20"/>
          <w:szCs w:val="20"/>
        </w:rPr>
      </w:pPr>
      <w:r w:rsidRPr="007A1B99">
        <w:rPr>
          <w:noProof/>
          <w:sz w:val="20"/>
          <w:szCs w:val="20"/>
          <w:lang w:bidi="es-ES"/>
        </w:rPr>
        <w:t xml:space="preserve">Bienvenido al manual de usuario de la Aplicación </w:t>
      </w:r>
      <w:r w:rsidRPr="007A1B99">
        <w:rPr>
          <w:b/>
          <w:bCs/>
          <w:noProof/>
          <w:sz w:val="20"/>
          <w:szCs w:val="20"/>
          <w:lang w:bidi="es-ES"/>
        </w:rPr>
        <w:t>C</w:t>
      </w:r>
      <w:r w:rsidR="00594B7A" w:rsidRPr="007A1B99">
        <w:rPr>
          <w:b/>
          <w:bCs/>
          <w:noProof/>
          <w:sz w:val="20"/>
          <w:szCs w:val="20"/>
          <w:lang w:bidi="es-ES"/>
        </w:rPr>
        <w:t>ine</w:t>
      </w:r>
      <w:r w:rsidRPr="007A1B99">
        <w:rPr>
          <w:b/>
          <w:bCs/>
          <w:noProof/>
          <w:sz w:val="20"/>
          <w:szCs w:val="20"/>
          <w:lang w:bidi="es-ES"/>
        </w:rPr>
        <w:t>T</w:t>
      </w:r>
      <w:r w:rsidR="00594B7A" w:rsidRPr="007A1B99">
        <w:rPr>
          <w:b/>
          <w:bCs/>
          <w:noProof/>
          <w:sz w:val="20"/>
          <w:szCs w:val="20"/>
          <w:lang w:bidi="es-ES"/>
        </w:rPr>
        <w:t>op</w:t>
      </w:r>
      <w:r w:rsidRPr="007A1B99">
        <w:rPr>
          <w:noProof/>
          <w:sz w:val="20"/>
          <w:szCs w:val="20"/>
          <w:lang w:bidi="es-ES"/>
        </w:rPr>
        <w:t xml:space="preserve"> realizada por los alumnos </w:t>
      </w:r>
      <w:r w:rsidR="000E71B8" w:rsidRPr="007A1B99">
        <w:rPr>
          <w:noProof/>
          <w:sz w:val="20"/>
          <w:szCs w:val="20"/>
          <w:lang w:bidi="es-ES"/>
        </w:rPr>
        <w:t xml:space="preserve">Gómez </w:t>
      </w:r>
      <w:r w:rsidRPr="007A1B99">
        <w:rPr>
          <w:noProof/>
          <w:sz w:val="20"/>
          <w:szCs w:val="20"/>
          <w:lang w:bidi="es-ES"/>
        </w:rPr>
        <w:t>Toledo Benjamin (</w:t>
      </w:r>
      <w:r w:rsidRPr="007A1B99">
        <w:rPr>
          <w:i/>
          <w:iCs/>
          <w:noProof/>
          <w:sz w:val="20"/>
          <w:szCs w:val="20"/>
          <w:lang w:bidi="es-ES"/>
        </w:rPr>
        <w:t>Leg.: 78928</w:t>
      </w:r>
      <w:r w:rsidRPr="007A1B99">
        <w:rPr>
          <w:noProof/>
          <w:sz w:val="20"/>
          <w:szCs w:val="20"/>
          <w:lang w:bidi="es-ES"/>
        </w:rPr>
        <w:t>) y Sandoval Agustín (</w:t>
      </w:r>
      <w:r w:rsidRPr="007A1B99">
        <w:rPr>
          <w:i/>
          <w:iCs/>
          <w:noProof/>
          <w:sz w:val="20"/>
          <w:szCs w:val="20"/>
          <w:lang w:bidi="es-ES"/>
        </w:rPr>
        <w:t>Leg.: 72727</w:t>
      </w:r>
      <w:r w:rsidRPr="007A1B99">
        <w:rPr>
          <w:noProof/>
          <w:sz w:val="20"/>
          <w:szCs w:val="20"/>
          <w:lang w:bidi="es-ES"/>
        </w:rPr>
        <w:t>).</w:t>
      </w:r>
    </w:p>
    <w:p w14:paraId="2B0D28D2" w14:textId="49B693BB" w:rsidR="009853E9" w:rsidRPr="007A1B99" w:rsidRDefault="00D90C71" w:rsidP="008D577F">
      <w:pPr>
        <w:jc w:val="both"/>
        <w:rPr>
          <w:noProof/>
          <w:sz w:val="20"/>
          <w:szCs w:val="20"/>
        </w:rPr>
      </w:pPr>
      <w:r w:rsidRPr="007A1B99">
        <w:rPr>
          <w:noProof/>
          <w:sz w:val="20"/>
          <w:szCs w:val="20"/>
          <w:lang w:bidi="es-ES"/>
        </w:rPr>
        <w:t xml:space="preserve">Este proyecto se basa en un software para la gestión de una empresa de Cines, a través del ABM de distintos tipos de datos y generación de Reportes y Estadísticas. Herramientas necesarias que se </w:t>
      </w:r>
      <w:r w:rsidR="00DF33BC" w:rsidRPr="007A1B99">
        <w:rPr>
          <w:noProof/>
          <w:sz w:val="20"/>
          <w:szCs w:val="20"/>
          <w:lang w:bidi="es-ES"/>
        </w:rPr>
        <w:t>detallarán a continuación.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A97EEC" w14:paraId="7304A93C" w14:textId="77777777" w:rsidTr="00BF457D">
        <w:tc>
          <w:tcPr>
            <w:tcW w:w="5310" w:type="dxa"/>
          </w:tcPr>
          <w:p w14:paraId="32E3B99C" w14:textId="420E0EDF" w:rsidR="00B61F85" w:rsidRPr="00A97EEC" w:rsidRDefault="00B61F85" w:rsidP="00BF457D">
            <w:pPr>
              <w:rPr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14:paraId="65546DC9" w14:textId="330E2E2C" w:rsidR="00B61F85" w:rsidRPr="00A97EEC" w:rsidRDefault="00B61F85" w:rsidP="00BF457D">
            <w:pPr>
              <w:rPr>
                <w:noProof/>
              </w:rPr>
            </w:pPr>
          </w:p>
        </w:tc>
      </w:tr>
    </w:tbl>
    <w:p w14:paraId="47AA1498" w14:textId="1D3BA731" w:rsidR="00DF33BC" w:rsidRPr="007A1B99" w:rsidRDefault="00DF33BC" w:rsidP="008D577F">
      <w:pPr>
        <w:jc w:val="both"/>
        <w:rPr>
          <w:noProof/>
          <w:sz w:val="20"/>
          <w:szCs w:val="20"/>
        </w:rPr>
      </w:pPr>
      <w:r w:rsidRPr="007A1B99">
        <w:rPr>
          <w:noProof/>
          <w:sz w:val="20"/>
          <w:szCs w:val="20"/>
        </w:rPr>
        <w:t>La aplicación de CineTop ha sido diseñada con el fin de simplificar los procedimientos y manipulación de datos, simples descripciones y fácil de utilizar. Es por ello que la aplicación cuenta con los mismos botones en las diferentes ventanas(</w:t>
      </w:r>
      <w:r w:rsidRPr="007A1B99">
        <w:rPr>
          <w:i/>
          <w:iCs/>
          <w:noProof/>
          <w:sz w:val="20"/>
          <w:szCs w:val="20"/>
        </w:rPr>
        <w:t>forms</w:t>
      </w:r>
      <w:r w:rsidRPr="007A1B99">
        <w:rPr>
          <w:noProof/>
          <w:sz w:val="20"/>
          <w:szCs w:val="20"/>
        </w:rPr>
        <w:t>) integrados, los cuales siempre tendrán las mismas funciones</w:t>
      </w:r>
      <w:r w:rsidR="00594B7A" w:rsidRPr="007A1B99">
        <w:rPr>
          <w:noProof/>
          <w:sz w:val="20"/>
          <w:szCs w:val="20"/>
        </w:rPr>
        <w:t xml:space="preserve">, tal como se </w:t>
      </w:r>
      <w:r w:rsidR="007A1B99">
        <w:rPr>
          <w:noProof/>
          <w:sz w:val="20"/>
          <w:szCs w:val="20"/>
        </w:rPr>
        <w:t xml:space="preserve">aplicará en toda esta guía y también se </w:t>
      </w:r>
      <w:r w:rsidR="00594B7A" w:rsidRPr="007A1B99">
        <w:rPr>
          <w:noProof/>
          <w:sz w:val="20"/>
          <w:szCs w:val="20"/>
        </w:rPr>
        <w:t>visualiza en la siguiente imágen.</w:t>
      </w:r>
    </w:p>
    <w:p w14:paraId="52BF33EB" w14:textId="7E72706C" w:rsidR="00594B7A" w:rsidRDefault="00594B7A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EDC993" wp14:editId="2FEE380E">
            <wp:simplePos x="0" y="0"/>
            <wp:positionH relativeFrom="margin">
              <wp:align>left</wp:align>
            </wp:positionH>
            <wp:positionV relativeFrom="paragraph">
              <wp:posOffset>245364</wp:posOffset>
            </wp:positionV>
            <wp:extent cx="5208270" cy="556260"/>
            <wp:effectExtent l="0" t="0" r="0" b="0"/>
            <wp:wrapThrough wrapText="bothSides">
              <wp:wrapPolygon edited="0">
                <wp:start x="0" y="0"/>
                <wp:lineTo x="0" y="20712"/>
                <wp:lineTo x="21489" y="20712"/>
                <wp:lineTo x="21489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21AB2" w14:textId="39D012EA" w:rsidR="00DF33BC" w:rsidRDefault="00DF33BC" w:rsidP="008D577F">
      <w:pPr>
        <w:jc w:val="both"/>
        <w:rPr>
          <w:noProof/>
        </w:rPr>
      </w:pPr>
    </w:p>
    <w:p w14:paraId="2452E65F" w14:textId="60E92C0E" w:rsidR="00DF33BC" w:rsidRDefault="00DF33BC" w:rsidP="008D577F">
      <w:pPr>
        <w:jc w:val="both"/>
        <w:rPr>
          <w:noProof/>
        </w:rPr>
      </w:pPr>
    </w:p>
    <w:p w14:paraId="6C4BED0D" w14:textId="3A47EE13" w:rsidR="00594B7A" w:rsidRPr="007A1B99" w:rsidRDefault="00594B7A" w:rsidP="008D577F">
      <w:pPr>
        <w:spacing w:line="240" w:lineRule="auto"/>
        <w:jc w:val="both"/>
        <w:rPr>
          <w:noProof/>
          <w:sz w:val="20"/>
          <w:szCs w:val="20"/>
        </w:rPr>
      </w:pPr>
      <w:r w:rsidRPr="007A1B99">
        <w:rPr>
          <w:b/>
          <w:bCs/>
          <w:i/>
          <w:iCs/>
          <w:noProof/>
          <w:sz w:val="20"/>
          <w:szCs w:val="20"/>
          <w:u w:val="single"/>
        </w:rPr>
        <w:t>Opciones</w:t>
      </w:r>
      <w:r w:rsidRPr="007A1B99">
        <w:rPr>
          <w:noProof/>
          <w:sz w:val="20"/>
          <w:szCs w:val="20"/>
        </w:rPr>
        <w:t>: Nuevo, Modificar, Eliminar   -   Guardar y Cancelar    -    Salir</w:t>
      </w:r>
    </w:p>
    <w:p w14:paraId="74853481" w14:textId="7693A680" w:rsidR="00594B7A" w:rsidRDefault="00594B7A" w:rsidP="008D577F">
      <w:pPr>
        <w:spacing w:line="240" w:lineRule="auto"/>
        <w:jc w:val="both"/>
        <w:rPr>
          <w:i/>
          <w:iCs/>
          <w:noProof/>
          <w:sz w:val="20"/>
          <w:szCs w:val="20"/>
        </w:rPr>
      </w:pPr>
      <w:r w:rsidRPr="007A1B99">
        <w:rPr>
          <w:i/>
          <w:iCs/>
          <w:noProof/>
          <w:sz w:val="20"/>
          <w:szCs w:val="20"/>
        </w:rPr>
        <w:t>Respectivamente.</w:t>
      </w:r>
    </w:p>
    <w:p w14:paraId="196783AC" w14:textId="77777777" w:rsidR="00371160" w:rsidRDefault="00371160" w:rsidP="008D577F">
      <w:pPr>
        <w:spacing w:line="240" w:lineRule="auto"/>
        <w:jc w:val="both"/>
        <w:rPr>
          <w:i/>
          <w:iCs/>
          <w:noProof/>
          <w:sz w:val="20"/>
          <w:szCs w:val="20"/>
        </w:rPr>
      </w:pPr>
    </w:p>
    <w:p w14:paraId="3DB29A9D" w14:textId="54C17AF8" w:rsidR="00371160" w:rsidRPr="00371160" w:rsidRDefault="00371160" w:rsidP="008D577F">
      <w:pPr>
        <w:spacing w:line="240" w:lineRule="auto"/>
        <w:jc w:val="both"/>
        <w:rPr>
          <w:b/>
          <w:bCs/>
          <w:noProof/>
          <w:sz w:val="20"/>
          <w:szCs w:val="20"/>
          <w:u w:val="single"/>
        </w:rPr>
      </w:pPr>
      <w:r w:rsidRPr="00371160">
        <w:rPr>
          <w:b/>
          <w:bCs/>
          <w:noProof/>
          <w:sz w:val="20"/>
          <w:szCs w:val="20"/>
          <w:u w:val="single"/>
        </w:rPr>
        <w:t>Los alcances de este sistema son:</w:t>
      </w:r>
    </w:p>
    <w:p w14:paraId="1D9770D6" w14:textId="7D61B0E6" w:rsid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Alta, baja, modificación y consulta de Empleados de la empresa.</w:t>
      </w:r>
    </w:p>
    <w:p w14:paraId="4CC6212E" w14:textId="35E202DA" w:rsid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Alta, baja, modificacion y consulta de Salas de Proyección.</w:t>
      </w:r>
    </w:p>
    <w:p w14:paraId="3A944840" w14:textId="0A5B286C" w:rsid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Alta, baja, modificacion y consulta</w:t>
      </w:r>
      <w:r>
        <w:rPr>
          <w:noProof/>
          <w:sz w:val="20"/>
          <w:szCs w:val="20"/>
        </w:rPr>
        <w:t xml:space="preserve"> de Promociones.</w:t>
      </w:r>
    </w:p>
    <w:p w14:paraId="0666219C" w14:textId="1765807C" w:rsidR="00371160" w:rsidRP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Gestión de Películas a proyectar.</w:t>
      </w:r>
    </w:p>
    <w:p w14:paraId="662A78B8" w14:textId="16ACB049" w:rsid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Generación de reportes y estadísticas de Empleados.</w:t>
      </w:r>
    </w:p>
    <w:p w14:paraId="79F3927E" w14:textId="5762352A" w:rsid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Generación de reportes y estadísticas de</w:t>
      </w:r>
      <w:r>
        <w:rPr>
          <w:noProof/>
          <w:sz w:val="20"/>
          <w:szCs w:val="20"/>
        </w:rPr>
        <w:t xml:space="preserve"> Promociones.</w:t>
      </w:r>
    </w:p>
    <w:p w14:paraId="6D9E711C" w14:textId="0989E00D" w:rsid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Generación de reportes y estadísticas de</w:t>
      </w:r>
      <w:r>
        <w:rPr>
          <w:noProof/>
          <w:sz w:val="20"/>
          <w:szCs w:val="20"/>
        </w:rPr>
        <w:t xml:space="preserve"> Salas de Proyección.</w:t>
      </w:r>
    </w:p>
    <w:p w14:paraId="0964FD5C" w14:textId="738D4BD3" w:rsidR="00371160" w:rsidRPr="00371160" w:rsidRDefault="00371160" w:rsidP="00371160">
      <w:pPr>
        <w:pStyle w:val="Prrafodelista"/>
        <w:numPr>
          <w:ilvl w:val="0"/>
          <w:numId w:val="19"/>
        </w:numPr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Generación de reportes y estadísticas de</w:t>
      </w:r>
      <w:r>
        <w:rPr>
          <w:noProof/>
          <w:sz w:val="20"/>
          <w:szCs w:val="20"/>
        </w:rPr>
        <w:t xml:space="preserve"> Películas a proyectar.</w:t>
      </w:r>
    </w:p>
    <w:p w14:paraId="50AE4D7C" w14:textId="77777777" w:rsidR="00594B7A" w:rsidRDefault="00594B7A" w:rsidP="008D577F">
      <w:pPr>
        <w:jc w:val="both"/>
        <w:rPr>
          <w:noProof/>
        </w:rPr>
      </w:pPr>
    </w:p>
    <w:p w14:paraId="7676B8E3" w14:textId="6B75D19A" w:rsidR="0026484A" w:rsidRPr="00A97EEC" w:rsidRDefault="00594B7A" w:rsidP="008D577F">
      <w:pPr>
        <w:pStyle w:val="Encabezado1saltodepgina"/>
        <w:jc w:val="both"/>
        <w:rPr>
          <w:noProof/>
        </w:rPr>
      </w:pPr>
      <w:r>
        <w:rPr>
          <w:noProof/>
          <w:lang w:bidi="es-ES"/>
        </w:rPr>
        <w:lastRenderedPageBreak/>
        <w:t>Inicio de Sesión y Menú</w:t>
      </w:r>
    </w:p>
    <w:p w14:paraId="439FE5A9" w14:textId="69FD3AFA" w:rsidR="0026484A" w:rsidRPr="008D577F" w:rsidRDefault="00594B7A" w:rsidP="008D577F">
      <w:pPr>
        <w:keepNext/>
        <w:jc w:val="both"/>
        <w:rPr>
          <w:noProof/>
          <w:sz w:val="20"/>
          <w:szCs w:val="20"/>
        </w:rPr>
      </w:pPr>
      <w:r w:rsidRPr="008D577F">
        <w:rPr>
          <w:noProof/>
          <w:sz w:val="20"/>
          <w:szCs w:val="20"/>
          <w:lang w:bidi="es-ES"/>
        </w:rPr>
        <w:t xml:space="preserve">Al iniciar la aplicación, lo primero que podrá visualizar es la ventana de </w:t>
      </w:r>
      <w:r w:rsidRPr="008D577F">
        <w:rPr>
          <w:b/>
          <w:bCs/>
          <w:noProof/>
          <w:sz w:val="20"/>
          <w:szCs w:val="20"/>
          <w:lang w:bidi="es-ES"/>
        </w:rPr>
        <w:t>Inicio de Sesión</w:t>
      </w:r>
      <w:r w:rsidRPr="008D577F">
        <w:rPr>
          <w:noProof/>
          <w:sz w:val="20"/>
          <w:szCs w:val="20"/>
          <w:lang w:bidi="es-ES"/>
        </w:rPr>
        <w:t>, misma que completará con los datos de registro de la app para poder ingresar al menú y todas sus funcionalidades</w:t>
      </w:r>
      <w:r w:rsidR="0026484A" w:rsidRPr="008D577F">
        <w:rPr>
          <w:noProof/>
          <w:sz w:val="20"/>
          <w:szCs w:val="20"/>
          <w:lang w:bidi="es-ES"/>
        </w:rPr>
        <w:t>.</w:t>
      </w:r>
    </w:p>
    <w:p w14:paraId="683A4E59" w14:textId="04AF3A96" w:rsidR="00F54BD0" w:rsidRPr="008D577F" w:rsidRDefault="00594B7A" w:rsidP="008D577F">
      <w:pPr>
        <w:jc w:val="both"/>
        <w:rPr>
          <w:noProof/>
          <w:sz w:val="20"/>
          <w:szCs w:val="20"/>
          <w:lang w:bidi="es-ES"/>
        </w:rPr>
      </w:pPr>
      <w:r w:rsidRPr="008D577F">
        <w:rPr>
          <w:noProof/>
          <w:sz w:val="20"/>
          <w:szCs w:val="20"/>
          <w:lang w:bidi="es-ES"/>
        </w:rPr>
        <w:drawing>
          <wp:anchor distT="0" distB="0" distL="114300" distR="114300" simplePos="0" relativeHeight="251664384" behindDoc="0" locked="0" layoutInCell="1" allowOverlap="1" wp14:anchorId="19B24FD5" wp14:editId="2F7E359B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2505075" cy="1945640"/>
            <wp:effectExtent l="0" t="0" r="9525" b="0"/>
            <wp:wrapThrough wrapText="bothSides">
              <wp:wrapPolygon edited="0">
                <wp:start x="0" y="0"/>
                <wp:lineTo x="0" y="21360"/>
                <wp:lineTo x="21518" y="21360"/>
                <wp:lineTo x="2151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9C0D4" w14:textId="5885DB63" w:rsidR="00594B7A" w:rsidRPr="008D577F" w:rsidRDefault="00594B7A" w:rsidP="008D577F">
      <w:pPr>
        <w:jc w:val="both"/>
        <w:rPr>
          <w:noProof/>
          <w:sz w:val="20"/>
          <w:szCs w:val="20"/>
          <w:lang w:bidi="es-ES"/>
        </w:rPr>
      </w:pPr>
    </w:p>
    <w:p w14:paraId="3470B67F" w14:textId="200DFC1A" w:rsidR="00594B7A" w:rsidRPr="008D577F" w:rsidRDefault="00594B7A" w:rsidP="008D577F">
      <w:pPr>
        <w:jc w:val="both"/>
        <w:rPr>
          <w:noProof/>
          <w:sz w:val="20"/>
          <w:szCs w:val="20"/>
          <w:lang w:bidi="es-ES"/>
        </w:rPr>
      </w:pPr>
    </w:p>
    <w:p w14:paraId="5BA886E8" w14:textId="4A55A095" w:rsidR="00594B7A" w:rsidRPr="008D577F" w:rsidRDefault="00594B7A" w:rsidP="008D577F">
      <w:pPr>
        <w:jc w:val="both"/>
        <w:rPr>
          <w:noProof/>
          <w:sz w:val="20"/>
          <w:szCs w:val="20"/>
          <w:lang w:bidi="es-ES"/>
        </w:rPr>
      </w:pPr>
    </w:p>
    <w:p w14:paraId="6D72207E" w14:textId="0473492A" w:rsidR="00594B7A" w:rsidRPr="008D577F" w:rsidRDefault="00594B7A" w:rsidP="008D577F">
      <w:pPr>
        <w:jc w:val="both"/>
        <w:rPr>
          <w:noProof/>
          <w:sz w:val="20"/>
          <w:szCs w:val="20"/>
          <w:lang w:bidi="es-ES"/>
        </w:rPr>
      </w:pPr>
    </w:p>
    <w:p w14:paraId="41F21F5C" w14:textId="7F86412A" w:rsidR="00594B7A" w:rsidRPr="008D577F" w:rsidRDefault="00594B7A" w:rsidP="008D577F">
      <w:pPr>
        <w:jc w:val="both"/>
        <w:rPr>
          <w:noProof/>
          <w:sz w:val="20"/>
          <w:szCs w:val="20"/>
        </w:rPr>
      </w:pPr>
    </w:p>
    <w:p w14:paraId="5C7ED7F9" w14:textId="6D37510E" w:rsidR="00594B7A" w:rsidRDefault="00594B7A" w:rsidP="008D577F">
      <w:pPr>
        <w:jc w:val="both"/>
        <w:rPr>
          <w:noProof/>
          <w:sz w:val="20"/>
          <w:szCs w:val="20"/>
        </w:rPr>
      </w:pPr>
    </w:p>
    <w:p w14:paraId="7E2D6624" w14:textId="77777777" w:rsidR="008D577F" w:rsidRPr="008D577F" w:rsidRDefault="008D577F" w:rsidP="008D577F">
      <w:pPr>
        <w:jc w:val="both"/>
        <w:rPr>
          <w:noProof/>
          <w:sz w:val="20"/>
          <w:szCs w:val="20"/>
        </w:rPr>
      </w:pPr>
    </w:p>
    <w:p w14:paraId="620096AB" w14:textId="43F6277E" w:rsidR="00594B7A" w:rsidRPr="008D577F" w:rsidRDefault="00594B7A" w:rsidP="008D577F">
      <w:pPr>
        <w:jc w:val="both"/>
        <w:rPr>
          <w:noProof/>
          <w:sz w:val="20"/>
          <w:szCs w:val="20"/>
        </w:rPr>
      </w:pPr>
      <w:r w:rsidRPr="008D577F">
        <w:rPr>
          <w:noProof/>
          <w:sz w:val="20"/>
          <w:szCs w:val="20"/>
        </w:rPr>
        <w:t>Una vez ingresados los datos correctos para el Inicio de Sesión, deberá clickear en el botón Ingresar, mostrando el siguiente mensaje de validación.</w:t>
      </w:r>
    </w:p>
    <w:p w14:paraId="11497AED" w14:textId="527C59D9" w:rsidR="00594B7A" w:rsidRDefault="00594B7A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959CF7" wp14:editId="1143FBC4">
            <wp:simplePos x="0" y="0"/>
            <wp:positionH relativeFrom="margin">
              <wp:posOffset>1608455</wp:posOffset>
            </wp:positionH>
            <wp:positionV relativeFrom="paragraph">
              <wp:posOffset>134925</wp:posOffset>
            </wp:positionV>
            <wp:extent cx="2508885" cy="1779905"/>
            <wp:effectExtent l="0" t="0" r="5715" b="0"/>
            <wp:wrapThrough wrapText="bothSides">
              <wp:wrapPolygon edited="0">
                <wp:start x="0" y="0"/>
                <wp:lineTo x="0" y="21269"/>
                <wp:lineTo x="21485" y="21269"/>
                <wp:lineTo x="2148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FAADC" w14:textId="6030FD90" w:rsidR="00594B7A" w:rsidRDefault="00594B7A" w:rsidP="008D577F">
      <w:pPr>
        <w:jc w:val="both"/>
        <w:rPr>
          <w:noProof/>
        </w:rPr>
      </w:pPr>
    </w:p>
    <w:p w14:paraId="4A20873D" w14:textId="5CF10A7F" w:rsidR="00594B7A" w:rsidRDefault="00594B7A" w:rsidP="008D577F">
      <w:pPr>
        <w:jc w:val="both"/>
        <w:rPr>
          <w:noProof/>
        </w:rPr>
      </w:pPr>
    </w:p>
    <w:p w14:paraId="262C9416" w14:textId="1739E3B1" w:rsidR="00594B7A" w:rsidRDefault="00594B7A" w:rsidP="008D577F">
      <w:pPr>
        <w:jc w:val="both"/>
        <w:rPr>
          <w:noProof/>
        </w:rPr>
      </w:pPr>
    </w:p>
    <w:p w14:paraId="22E0ACA8" w14:textId="0972861F" w:rsidR="00594B7A" w:rsidRDefault="00594B7A" w:rsidP="008D577F">
      <w:pPr>
        <w:jc w:val="both"/>
        <w:rPr>
          <w:noProof/>
        </w:rPr>
      </w:pPr>
    </w:p>
    <w:p w14:paraId="311A8422" w14:textId="17DAE7C4" w:rsidR="00594B7A" w:rsidRDefault="00594B7A" w:rsidP="008D577F">
      <w:pPr>
        <w:jc w:val="both"/>
        <w:rPr>
          <w:noProof/>
        </w:rPr>
      </w:pPr>
    </w:p>
    <w:p w14:paraId="38B66CDE" w14:textId="0AA8CB96" w:rsidR="00594B7A" w:rsidRPr="00A97EEC" w:rsidRDefault="00594B7A" w:rsidP="008D577F">
      <w:pPr>
        <w:jc w:val="both"/>
        <w:rPr>
          <w:noProof/>
        </w:rPr>
      </w:pPr>
    </w:p>
    <w:p w14:paraId="3BF87FD0" w14:textId="28DB5A00" w:rsidR="00594B7A" w:rsidRDefault="00594B7A" w:rsidP="008D577F">
      <w:pPr>
        <w:jc w:val="both"/>
        <w:rPr>
          <w:noProof/>
        </w:rPr>
      </w:pPr>
    </w:p>
    <w:p w14:paraId="02188374" w14:textId="7656F578" w:rsidR="00594B7A" w:rsidRDefault="00594B7A" w:rsidP="008D577F">
      <w:pPr>
        <w:jc w:val="both"/>
        <w:rPr>
          <w:noProof/>
        </w:rPr>
      </w:pPr>
    </w:p>
    <w:p w14:paraId="65ABFC14" w14:textId="75B5B7F1" w:rsidR="00594B7A" w:rsidRDefault="00594B7A" w:rsidP="008D577F">
      <w:pPr>
        <w:jc w:val="both"/>
        <w:rPr>
          <w:noProof/>
        </w:rPr>
      </w:pPr>
    </w:p>
    <w:p w14:paraId="1C5816D0" w14:textId="23D091D0" w:rsidR="00594B7A" w:rsidRDefault="00594B7A" w:rsidP="008D577F">
      <w:pPr>
        <w:jc w:val="both"/>
        <w:rPr>
          <w:noProof/>
        </w:rPr>
      </w:pPr>
    </w:p>
    <w:p w14:paraId="3531243F" w14:textId="2175331D" w:rsidR="00594B7A" w:rsidRDefault="00594B7A" w:rsidP="008D577F">
      <w:pPr>
        <w:jc w:val="both"/>
        <w:rPr>
          <w:noProof/>
        </w:rPr>
      </w:pPr>
    </w:p>
    <w:p w14:paraId="283697A9" w14:textId="5164E3BE" w:rsidR="00594B7A" w:rsidRDefault="00594B7A" w:rsidP="008D577F">
      <w:pPr>
        <w:jc w:val="both"/>
        <w:rPr>
          <w:noProof/>
        </w:rPr>
      </w:pPr>
    </w:p>
    <w:p w14:paraId="2681D674" w14:textId="5E0CDF3B" w:rsidR="00594B7A" w:rsidRDefault="00594B7A" w:rsidP="008D577F">
      <w:pPr>
        <w:jc w:val="both"/>
        <w:rPr>
          <w:noProof/>
        </w:rPr>
      </w:pPr>
    </w:p>
    <w:p w14:paraId="2EDCB207" w14:textId="63A676FB" w:rsidR="00594B7A" w:rsidRDefault="00594B7A" w:rsidP="008D577F">
      <w:pPr>
        <w:jc w:val="both"/>
        <w:rPr>
          <w:noProof/>
        </w:rPr>
      </w:pPr>
    </w:p>
    <w:p w14:paraId="042F5D1E" w14:textId="28140AE3" w:rsidR="00594B7A" w:rsidRDefault="00594B7A" w:rsidP="008D577F">
      <w:pPr>
        <w:jc w:val="both"/>
        <w:rPr>
          <w:noProof/>
        </w:rPr>
      </w:pPr>
    </w:p>
    <w:p w14:paraId="18DF1168" w14:textId="0C8266B9" w:rsidR="00594B7A" w:rsidRPr="008D577F" w:rsidRDefault="0046778F" w:rsidP="008D577F">
      <w:pPr>
        <w:jc w:val="both"/>
        <w:rPr>
          <w:noProof/>
          <w:sz w:val="20"/>
          <w:szCs w:val="20"/>
        </w:rPr>
      </w:pPr>
      <w:r w:rsidRPr="008D577F">
        <w:rPr>
          <w:noProof/>
          <w:sz w:val="20"/>
          <w:szCs w:val="20"/>
        </w:rPr>
        <w:lastRenderedPageBreak/>
        <w:t xml:space="preserve">Al </w:t>
      </w:r>
      <w:r w:rsidR="00594B7A" w:rsidRPr="008D577F">
        <w:rPr>
          <w:noProof/>
          <w:sz w:val="20"/>
          <w:szCs w:val="20"/>
        </w:rPr>
        <w:t>incia</w:t>
      </w:r>
      <w:r w:rsidRPr="008D577F">
        <w:rPr>
          <w:noProof/>
          <w:sz w:val="20"/>
          <w:szCs w:val="20"/>
        </w:rPr>
        <w:t>r</w:t>
      </w:r>
      <w:r w:rsidR="00594B7A" w:rsidRPr="008D577F">
        <w:rPr>
          <w:noProof/>
          <w:sz w:val="20"/>
          <w:szCs w:val="20"/>
        </w:rPr>
        <w:t xml:space="preserve"> la sesión, ud. Tendrá acceso a todas las funciones y herramientas de </w:t>
      </w:r>
      <w:r w:rsidR="00594B7A" w:rsidRPr="008D577F">
        <w:rPr>
          <w:b/>
          <w:bCs/>
          <w:noProof/>
          <w:sz w:val="20"/>
          <w:szCs w:val="20"/>
        </w:rPr>
        <w:t>CineTop</w:t>
      </w:r>
      <w:r w:rsidR="00594B7A" w:rsidRPr="008D577F">
        <w:rPr>
          <w:noProof/>
          <w:sz w:val="20"/>
          <w:szCs w:val="20"/>
        </w:rPr>
        <w:t>.</w:t>
      </w:r>
    </w:p>
    <w:p w14:paraId="70ABF497" w14:textId="1E2BEE16" w:rsidR="00594B7A" w:rsidRPr="008D577F" w:rsidRDefault="00594B7A" w:rsidP="008D577F">
      <w:pPr>
        <w:jc w:val="both"/>
        <w:rPr>
          <w:noProof/>
          <w:sz w:val="20"/>
          <w:szCs w:val="20"/>
        </w:rPr>
      </w:pPr>
      <w:r w:rsidRPr="008D577F">
        <w:rPr>
          <w:noProof/>
          <w:sz w:val="20"/>
          <w:szCs w:val="20"/>
        </w:rPr>
        <w:t>Podrá observar</w:t>
      </w:r>
      <w:r w:rsidR="0046778F" w:rsidRPr="008D577F">
        <w:rPr>
          <w:noProof/>
          <w:sz w:val="20"/>
          <w:szCs w:val="20"/>
        </w:rPr>
        <w:t xml:space="preserve"> las distintas opciones disponibles</w:t>
      </w:r>
      <w:r w:rsidRPr="008D577F">
        <w:rPr>
          <w:noProof/>
          <w:sz w:val="20"/>
          <w:szCs w:val="20"/>
        </w:rPr>
        <w:t xml:space="preserve"> en la barra de herramienta</w:t>
      </w:r>
      <w:r w:rsidR="0046778F" w:rsidRPr="008D577F">
        <w:rPr>
          <w:noProof/>
          <w:sz w:val="20"/>
          <w:szCs w:val="20"/>
        </w:rPr>
        <w:t>s.</w:t>
      </w:r>
    </w:p>
    <w:p w14:paraId="23F268C7" w14:textId="5772E434" w:rsidR="00594B7A" w:rsidRDefault="0046778F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037C60" wp14:editId="1B578934">
            <wp:simplePos x="0" y="0"/>
            <wp:positionH relativeFrom="margin">
              <wp:align>center</wp:align>
            </wp:positionH>
            <wp:positionV relativeFrom="paragraph">
              <wp:posOffset>169901</wp:posOffset>
            </wp:positionV>
            <wp:extent cx="3963314" cy="2404077"/>
            <wp:effectExtent l="0" t="0" r="0" b="0"/>
            <wp:wrapThrough wrapText="bothSides">
              <wp:wrapPolygon edited="0">
                <wp:start x="0" y="0"/>
                <wp:lineTo x="0" y="21400"/>
                <wp:lineTo x="21493" y="21400"/>
                <wp:lineTo x="21493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14" cy="240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8FE73" w14:textId="05B0715A" w:rsidR="00594B7A" w:rsidRDefault="00594B7A" w:rsidP="008D577F">
      <w:pPr>
        <w:jc w:val="both"/>
        <w:rPr>
          <w:noProof/>
        </w:rPr>
      </w:pPr>
    </w:p>
    <w:p w14:paraId="5CF93407" w14:textId="5F4DE26F" w:rsidR="0046778F" w:rsidRDefault="0046778F" w:rsidP="008D577F">
      <w:pPr>
        <w:jc w:val="both"/>
        <w:rPr>
          <w:noProof/>
        </w:rPr>
      </w:pPr>
    </w:p>
    <w:p w14:paraId="49F499C2" w14:textId="47BB94B9" w:rsidR="0046778F" w:rsidRDefault="0046778F" w:rsidP="008D577F">
      <w:pPr>
        <w:jc w:val="both"/>
        <w:rPr>
          <w:noProof/>
        </w:rPr>
      </w:pPr>
    </w:p>
    <w:p w14:paraId="0245509B" w14:textId="38320427" w:rsidR="0046778F" w:rsidRDefault="0046778F" w:rsidP="008D577F">
      <w:pPr>
        <w:jc w:val="both"/>
        <w:rPr>
          <w:noProof/>
        </w:rPr>
      </w:pPr>
    </w:p>
    <w:p w14:paraId="71D62EB3" w14:textId="40CA7466" w:rsidR="0046778F" w:rsidRDefault="0046778F" w:rsidP="008D577F">
      <w:pPr>
        <w:jc w:val="both"/>
        <w:rPr>
          <w:noProof/>
        </w:rPr>
      </w:pPr>
    </w:p>
    <w:p w14:paraId="31E05222" w14:textId="05BBBD78" w:rsidR="0046778F" w:rsidRDefault="0046778F" w:rsidP="008D577F">
      <w:pPr>
        <w:jc w:val="both"/>
        <w:rPr>
          <w:noProof/>
        </w:rPr>
      </w:pPr>
    </w:p>
    <w:p w14:paraId="0E605347" w14:textId="2067847D" w:rsidR="0046778F" w:rsidRDefault="0046778F" w:rsidP="008D577F">
      <w:pPr>
        <w:jc w:val="both"/>
        <w:rPr>
          <w:noProof/>
        </w:rPr>
      </w:pPr>
    </w:p>
    <w:p w14:paraId="3E528401" w14:textId="67E505A3" w:rsidR="0046778F" w:rsidRDefault="0046778F" w:rsidP="008D577F">
      <w:pPr>
        <w:jc w:val="both"/>
        <w:rPr>
          <w:noProof/>
        </w:rPr>
      </w:pPr>
    </w:p>
    <w:p w14:paraId="33759BC7" w14:textId="6A7C095A" w:rsidR="0046778F" w:rsidRDefault="0046778F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56A9EA" wp14:editId="1D951958">
            <wp:simplePos x="0" y="0"/>
            <wp:positionH relativeFrom="margin">
              <wp:align>center</wp:align>
            </wp:positionH>
            <wp:positionV relativeFrom="paragraph">
              <wp:posOffset>106376</wp:posOffset>
            </wp:positionV>
            <wp:extent cx="264795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445" y="21176"/>
                <wp:lineTo x="21445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177EB" w14:textId="6348CEE0" w:rsidR="0046778F" w:rsidRDefault="0046778F" w:rsidP="008D577F">
      <w:pPr>
        <w:jc w:val="both"/>
        <w:rPr>
          <w:noProof/>
        </w:rPr>
      </w:pPr>
    </w:p>
    <w:p w14:paraId="5830AEBB" w14:textId="581505DC" w:rsidR="0046778F" w:rsidRDefault="0046778F" w:rsidP="008D577F">
      <w:pPr>
        <w:jc w:val="both"/>
        <w:rPr>
          <w:noProof/>
        </w:rPr>
      </w:pPr>
    </w:p>
    <w:p w14:paraId="09D2177E" w14:textId="01FCD969" w:rsidR="0046778F" w:rsidRDefault="0046778F" w:rsidP="008D577F">
      <w:pPr>
        <w:jc w:val="both"/>
        <w:rPr>
          <w:noProof/>
        </w:rPr>
      </w:pPr>
      <w:r w:rsidRPr="0046778F">
        <w:rPr>
          <w:noProof/>
        </w:rPr>
        <w:t xml:space="preserve"> </w:t>
      </w:r>
    </w:p>
    <w:p w14:paraId="21DE5EEE" w14:textId="5C2D406C" w:rsidR="0046778F" w:rsidRDefault="0046778F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2C8C5B" wp14:editId="204A3757">
            <wp:simplePos x="0" y="0"/>
            <wp:positionH relativeFrom="margin">
              <wp:align>center</wp:align>
            </wp:positionH>
            <wp:positionV relativeFrom="paragraph">
              <wp:posOffset>53239</wp:posOffset>
            </wp:positionV>
            <wp:extent cx="261937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521" y="20769"/>
                <wp:lineTo x="2152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5E59C" w14:textId="4297FBB3" w:rsidR="0046778F" w:rsidRDefault="0046778F" w:rsidP="008D577F">
      <w:pPr>
        <w:jc w:val="both"/>
        <w:rPr>
          <w:noProof/>
        </w:rPr>
      </w:pPr>
    </w:p>
    <w:p w14:paraId="5035C852" w14:textId="00D41CBC" w:rsidR="0046778F" w:rsidRDefault="0046778F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CE0E2A" wp14:editId="645F124A">
            <wp:simplePos x="0" y="0"/>
            <wp:positionH relativeFrom="margin">
              <wp:align>center</wp:align>
            </wp:positionH>
            <wp:positionV relativeFrom="paragraph">
              <wp:posOffset>107365</wp:posOffset>
            </wp:positionV>
            <wp:extent cx="26289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443" y="21240"/>
                <wp:lineTo x="21443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9B868" w14:textId="5EBA8783" w:rsidR="0046778F" w:rsidRDefault="0046778F" w:rsidP="008D577F">
      <w:pPr>
        <w:jc w:val="both"/>
        <w:rPr>
          <w:noProof/>
        </w:rPr>
      </w:pPr>
    </w:p>
    <w:p w14:paraId="51E27264" w14:textId="251D3256" w:rsidR="0046778F" w:rsidRDefault="0046778F" w:rsidP="008D577F">
      <w:pPr>
        <w:jc w:val="both"/>
        <w:rPr>
          <w:noProof/>
        </w:rPr>
      </w:pPr>
    </w:p>
    <w:p w14:paraId="1B9C124C" w14:textId="43937D9C" w:rsidR="0046778F" w:rsidRDefault="0046778F" w:rsidP="008D577F">
      <w:pPr>
        <w:jc w:val="both"/>
        <w:rPr>
          <w:noProof/>
        </w:rPr>
      </w:pPr>
    </w:p>
    <w:p w14:paraId="5DA97CA9" w14:textId="77C5FE45" w:rsidR="0046778F" w:rsidRDefault="0046778F" w:rsidP="008D577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4C8282" wp14:editId="01B8A18B">
            <wp:simplePos x="0" y="0"/>
            <wp:positionH relativeFrom="margin">
              <wp:align>center</wp:align>
            </wp:positionH>
            <wp:positionV relativeFrom="paragraph">
              <wp:posOffset>202133</wp:posOffset>
            </wp:positionV>
            <wp:extent cx="3705225" cy="942975"/>
            <wp:effectExtent l="0" t="0" r="9525" b="9525"/>
            <wp:wrapThrough wrapText="bothSides">
              <wp:wrapPolygon edited="0">
                <wp:start x="0" y="0"/>
                <wp:lineTo x="0" y="21382"/>
                <wp:lineTo x="21544" y="21382"/>
                <wp:lineTo x="21544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4012" w14:textId="4E82E3D7" w:rsidR="0046778F" w:rsidRDefault="0046778F" w:rsidP="008D577F">
      <w:pPr>
        <w:jc w:val="both"/>
        <w:rPr>
          <w:noProof/>
        </w:rPr>
      </w:pPr>
    </w:p>
    <w:p w14:paraId="621BE0AA" w14:textId="4CFD2F62" w:rsidR="0046778F" w:rsidRDefault="0046778F" w:rsidP="008D577F">
      <w:pPr>
        <w:jc w:val="both"/>
        <w:rPr>
          <w:noProof/>
        </w:rPr>
      </w:pPr>
    </w:p>
    <w:p w14:paraId="6795E45E" w14:textId="2F4D3B4F" w:rsidR="0046778F" w:rsidRDefault="0046778F" w:rsidP="008D577F">
      <w:pPr>
        <w:jc w:val="both"/>
        <w:rPr>
          <w:noProof/>
        </w:rPr>
      </w:pPr>
    </w:p>
    <w:p w14:paraId="2EF717FD" w14:textId="34531169" w:rsidR="0046778F" w:rsidRDefault="0046778F" w:rsidP="008D577F">
      <w:pPr>
        <w:jc w:val="both"/>
        <w:rPr>
          <w:noProof/>
        </w:rPr>
      </w:pPr>
    </w:p>
    <w:p w14:paraId="7B4634E2" w14:textId="1CB1C1E5" w:rsidR="0046778F" w:rsidRDefault="0046778F" w:rsidP="008D577F">
      <w:pPr>
        <w:jc w:val="both"/>
        <w:rPr>
          <w:noProof/>
        </w:rPr>
      </w:pPr>
    </w:p>
    <w:p w14:paraId="5A0082CE" w14:textId="6164EC31" w:rsidR="0046778F" w:rsidRPr="00A97EEC" w:rsidRDefault="0046778F" w:rsidP="008D577F">
      <w:pPr>
        <w:jc w:val="both"/>
        <w:rPr>
          <w:noProof/>
        </w:rPr>
      </w:pPr>
    </w:p>
    <w:p w14:paraId="29B72404" w14:textId="353313F8" w:rsidR="00DF77AA" w:rsidRDefault="00DF77AA" w:rsidP="008D577F">
      <w:pPr>
        <w:pStyle w:val="Ttulo1"/>
        <w:spacing w:line="192" w:lineRule="auto"/>
        <w:jc w:val="both"/>
        <w:rPr>
          <w:noProof/>
          <w:lang w:bidi="es-ES"/>
        </w:rPr>
      </w:pPr>
      <w:bookmarkStart w:id="2" w:name="_Toc55236171"/>
      <w:r>
        <w:rPr>
          <w:noProof/>
          <w:lang w:bidi="es-ES"/>
        </w:rPr>
        <w:lastRenderedPageBreak/>
        <w:t>ABM - Gestión de Salas</w:t>
      </w:r>
      <w:bookmarkEnd w:id="2"/>
    </w:p>
    <w:p w14:paraId="0CB1DA64" w14:textId="0F877903" w:rsidR="009853E9" w:rsidRPr="00F154C2" w:rsidRDefault="00DF77AA" w:rsidP="008D577F">
      <w:pPr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Para acceder a la </w:t>
      </w:r>
      <w:r w:rsidRPr="00F154C2">
        <w:rPr>
          <w:b/>
          <w:bCs/>
          <w:noProof/>
          <w:sz w:val="20"/>
          <w:szCs w:val="20"/>
          <w:lang w:bidi="es-ES"/>
        </w:rPr>
        <w:t>Gestión de Salas</w:t>
      </w:r>
      <w:r w:rsidR="009853E9" w:rsidRPr="00F154C2">
        <w:rPr>
          <w:noProof/>
          <w:sz w:val="20"/>
          <w:szCs w:val="20"/>
          <w:lang w:bidi="es-ES"/>
        </w:rPr>
        <w:t xml:space="preserve"> </w:t>
      </w:r>
      <w:r w:rsidRPr="00F154C2">
        <w:rPr>
          <w:noProof/>
          <w:sz w:val="20"/>
          <w:szCs w:val="20"/>
          <w:lang w:bidi="es-ES"/>
        </w:rPr>
        <w:t xml:space="preserve">debe seleccionar las opciones </w:t>
      </w:r>
      <w:r w:rsidRPr="00F154C2">
        <w:rPr>
          <w:rStyle w:val="Textoennegrita"/>
          <w:noProof/>
          <w:sz w:val="20"/>
          <w:szCs w:val="20"/>
          <w:lang w:bidi="es-ES"/>
        </w:rPr>
        <w:t>Soporte</w:t>
      </w:r>
      <w:r w:rsidR="009853E9" w:rsidRPr="00F154C2">
        <w:rPr>
          <w:noProof/>
          <w:sz w:val="20"/>
          <w:szCs w:val="20"/>
          <w:lang w:bidi="es-ES"/>
        </w:rPr>
        <w:t xml:space="preserve"> &gt; 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Salas, </w:t>
      </w:r>
      <w:r w:rsidR="009853E9" w:rsidRPr="00F154C2">
        <w:rPr>
          <w:noProof/>
          <w:sz w:val="20"/>
          <w:szCs w:val="20"/>
          <w:lang w:bidi="es-ES"/>
        </w:rPr>
        <w:t xml:space="preserve">a continuación, </w:t>
      </w:r>
      <w:r w:rsidRPr="00F154C2">
        <w:rPr>
          <w:noProof/>
          <w:sz w:val="20"/>
          <w:szCs w:val="20"/>
          <w:lang w:bidi="es-ES"/>
        </w:rPr>
        <w:t xml:space="preserve">la ventana de </w:t>
      </w:r>
      <w:r w:rsidRPr="00F154C2">
        <w:rPr>
          <w:b/>
          <w:bCs/>
          <w:noProof/>
          <w:sz w:val="20"/>
          <w:szCs w:val="20"/>
          <w:lang w:bidi="es-ES"/>
        </w:rPr>
        <w:t>Gestión de Salas</w:t>
      </w:r>
      <w:r w:rsidRPr="00F154C2">
        <w:rPr>
          <w:noProof/>
          <w:sz w:val="20"/>
          <w:szCs w:val="20"/>
          <w:lang w:bidi="es-ES"/>
        </w:rPr>
        <w:t xml:space="preserve"> se abrirá</w:t>
      </w:r>
      <w:r w:rsidR="009853E9" w:rsidRPr="00F154C2">
        <w:rPr>
          <w:noProof/>
          <w:sz w:val="20"/>
          <w:szCs w:val="20"/>
          <w:lang w:bidi="es-ES"/>
        </w:rPr>
        <w:t>.</w:t>
      </w:r>
    </w:p>
    <w:p w14:paraId="466CD903" w14:textId="5B3A3471" w:rsidR="00DF77AA" w:rsidRDefault="00F154C2" w:rsidP="00B53817">
      <w:pPr>
        <w:rPr>
          <w:noProof/>
          <w:lang w:bidi="es-ES"/>
        </w:rPr>
      </w:pPr>
      <w:r>
        <w:rPr>
          <w:noProof/>
          <w:lang w:bidi="es-ES"/>
        </w:rPr>
        <w:drawing>
          <wp:anchor distT="0" distB="0" distL="114300" distR="114300" simplePos="0" relativeHeight="251671552" behindDoc="0" locked="0" layoutInCell="1" allowOverlap="1" wp14:anchorId="2DB2C8D3" wp14:editId="5A5E8FAF">
            <wp:simplePos x="0" y="0"/>
            <wp:positionH relativeFrom="margin">
              <wp:posOffset>1046480</wp:posOffset>
            </wp:positionH>
            <wp:positionV relativeFrom="paragraph">
              <wp:posOffset>38405</wp:posOffset>
            </wp:positionV>
            <wp:extent cx="3637280" cy="2889250"/>
            <wp:effectExtent l="0" t="0" r="1270" b="6350"/>
            <wp:wrapThrough wrapText="bothSides">
              <wp:wrapPolygon edited="0">
                <wp:start x="0" y="0"/>
                <wp:lineTo x="0" y="21505"/>
                <wp:lineTo x="21494" y="21505"/>
                <wp:lineTo x="21494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70E65" w14:textId="1D7756C8" w:rsidR="00DF77AA" w:rsidRDefault="00DF77AA" w:rsidP="00B53817">
      <w:pPr>
        <w:rPr>
          <w:noProof/>
          <w:lang w:bidi="es-ES"/>
        </w:rPr>
      </w:pPr>
    </w:p>
    <w:p w14:paraId="4D9DD614" w14:textId="77777777" w:rsidR="00DF77AA" w:rsidRPr="00A97EEC" w:rsidRDefault="00DF77AA" w:rsidP="00B53817">
      <w:pPr>
        <w:rPr>
          <w:noProof/>
        </w:rPr>
      </w:pPr>
    </w:p>
    <w:p w14:paraId="75BC0B8E" w14:textId="77777777" w:rsidR="00DF77AA" w:rsidRDefault="00DF77AA" w:rsidP="00B53817">
      <w:pPr>
        <w:rPr>
          <w:noProof/>
          <w:lang w:bidi="es-ES"/>
        </w:rPr>
      </w:pPr>
    </w:p>
    <w:p w14:paraId="080078B8" w14:textId="77777777" w:rsidR="00DF77AA" w:rsidRDefault="00DF77AA" w:rsidP="00B53817">
      <w:pPr>
        <w:rPr>
          <w:noProof/>
          <w:lang w:bidi="es-ES"/>
        </w:rPr>
      </w:pPr>
    </w:p>
    <w:p w14:paraId="1B42EAE7" w14:textId="77777777" w:rsidR="00DF77AA" w:rsidRDefault="00DF77AA" w:rsidP="00B53817">
      <w:pPr>
        <w:rPr>
          <w:noProof/>
          <w:lang w:bidi="es-ES"/>
        </w:rPr>
      </w:pPr>
    </w:p>
    <w:p w14:paraId="6A63C466" w14:textId="77777777" w:rsidR="00DF77AA" w:rsidRDefault="00DF77AA" w:rsidP="00B53817">
      <w:pPr>
        <w:rPr>
          <w:noProof/>
          <w:lang w:bidi="es-ES"/>
        </w:rPr>
      </w:pPr>
    </w:p>
    <w:p w14:paraId="0F6ACA9F" w14:textId="77777777" w:rsidR="00DF77AA" w:rsidRDefault="00DF77AA" w:rsidP="00B53817">
      <w:pPr>
        <w:rPr>
          <w:noProof/>
          <w:lang w:bidi="es-ES"/>
        </w:rPr>
      </w:pPr>
    </w:p>
    <w:p w14:paraId="15CF27C4" w14:textId="78BB04B0" w:rsidR="00DF77AA" w:rsidRDefault="00DF77AA" w:rsidP="00B53817">
      <w:pPr>
        <w:rPr>
          <w:noProof/>
          <w:lang w:bidi="es-ES"/>
        </w:rPr>
      </w:pPr>
    </w:p>
    <w:p w14:paraId="39AFC528" w14:textId="77777777" w:rsidR="00F154C2" w:rsidRDefault="00F154C2" w:rsidP="00B53817">
      <w:pPr>
        <w:rPr>
          <w:noProof/>
          <w:lang w:bidi="es-ES"/>
        </w:rPr>
      </w:pPr>
    </w:p>
    <w:p w14:paraId="6456323C" w14:textId="1B192688" w:rsidR="00DF77AA" w:rsidRPr="00F154C2" w:rsidRDefault="00DF77AA" w:rsidP="004206A6">
      <w:pPr>
        <w:jc w:val="both"/>
        <w:rPr>
          <w:i/>
          <w:iCs/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Tal como se explicó anteriormente, los botones de la barra inferior siempre cumplirán las mismas funciones. En este caso, para agregar una nueva Sala, deberá hacer click en el botón </w:t>
      </w:r>
      <w:r w:rsidRPr="00F154C2">
        <w:rPr>
          <w:b/>
          <w:bCs/>
          <w:noProof/>
          <w:sz w:val="20"/>
          <w:szCs w:val="20"/>
          <w:lang w:bidi="es-ES"/>
        </w:rPr>
        <w:t xml:space="preserve">Nuevo </w:t>
      </w:r>
      <w:r w:rsidRPr="00F154C2">
        <w:rPr>
          <w:i/>
          <w:iCs/>
          <w:noProof/>
          <w:sz w:val="20"/>
          <w:szCs w:val="20"/>
          <w:lang w:bidi="es-ES"/>
        </w:rPr>
        <w:t>(Hoja blanca).</w:t>
      </w:r>
    </w:p>
    <w:p w14:paraId="2137F95D" w14:textId="16D492FB" w:rsidR="00BF173E" w:rsidRDefault="00DF77AA" w:rsidP="004206A6">
      <w:pPr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>Todos los campos disponibles se vaciarán, permitiendo cargar los datos para la creación de una nueva sala.</w:t>
      </w:r>
      <w:r w:rsidR="004206A6">
        <w:rPr>
          <w:noProof/>
          <w:sz w:val="20"/>
          <w:szCs w:val="20"/>
          <w:lang w:bidi="es-ES"/>
        </w:rPr>
        <w:t xml:space="preserve"> </w:t>
      </w:r>
      <w:r w:rsidRPr="00F154C2">
        <w:rPr>
          <w:noProof/>
          <w:sz w:val="20"/>
          <w:szCs w:val="20"/>
          <w:lang w:bidi="es-ES"/>
        </w:rPr>
        <w:t xml:space="preserve">La opción </w:t>
      </w:r>
      <w:r w:rsidRPr="00F154C2">
        <w:rPr>
          <w:i/>
          <w:iCs/>
          <w:noProof/>
          <w:sz w:val="20"/>
          <w:szCs w:val="20"/>
          <w:lang w:bidi="es-ES"/>
        </w:rPr>
        <w:t>Ubicación</w:t>
      </w:r>
      <w:r w:rsidRPr="00F154C2">
        <w:rPr>
          <w:noProof/>
          <w:sz w:val="20"/>
          <w:szCs w:val="20"/>
          <w:lang w:bidi="es-ES"/>
        </w:rPr>
        <w:t xml:space="preserve"> </w:t>
      </w:r>
      <w:r w:rsidR="00F154C2" w:rsidRPr="00F154C2">
        <w:rPr>
          <w:noProof/>
          <w:sz w:val="20"/>
          <w:szCs w:val="20"/>
          <w:lang w:bidi="es-ES"/>
        </w:rPr>
        <w:t>despliega un listado con las posibles Ubicaciones Físicas de la sala dentro del complejo del cine, mismo solicitado por el cliente en la fase del análisis</w:t>
      </w:r>
      <w:r w:rsidR="004206A6">
        <w:rPr>
          <w:noProof/>
          <w:sz w:val="20"/>
          <w:szCs w:val="20"/>
          <w:lang w:bidi="es-ES"/>
        </w:rPr>
        <w:t xml:space="preserve"> y un </w:t>
      </w:r>
      <w:r w:rsidR="004206A6">
        <w:rPr>
          <w:i/>
          <w:iCs/>
          <w:noProof/>
          <w:sz w:val="20"/>
          <w:szCs w:val="20"/>
          <w:lang w:bidi="es-ES"/>
        </w:rPr>
        <w:t>checkbox</w:t>
      </w:r>
      <w:r w:rsidR="004206A6">
        <w:rPr>
          <w:noProof/>
          <w:sz w:val="20"/>
          <w:szCs w:val="20"/>
          <w:lang w:bidi="es-ES"/>
        </w:rPr>
        <w:t xml:space="preserve"> donde podrá tildar si la sala está preparada para operar 3D</w:t>
      </w:r>
      <w:r w:rsidR="00F154C2" w:rsidRPr="00F154C2">
        <w:rPr>
          <w:noProof/>
          <w:sz w:val="20"/>
          <w:szCs w:val="20"/>
          <w:lang w:bidi="es-ES"/>
        </w:rPr>
        <w:t>.</w:t>
      </w:r>
    </w:p>
    <w:p w14:paraId="74175FC0" w14:textId="1A9E5C48" w:rsidR="00BF173E" w:rsidRDefault="00BF173E" w:rsidP="004206A6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>El campo Nombre debe ser completado por caracteres alfanuméricos, la capacidad sólo por números enteros.</w:t>
      </w:r>
    </w:p>
    <w:p w14:paraId="17B45794" w14:textId="318B6E7D" w:rsidR="00F154C2" w:rsidRDefault="00F154C2" w:rsidP="00B53817">
      <w:pPr>
        <w:rPr>
          <w:noProof/>
          <w:sz w:val="20"/>
          <w:szCs w:val="20"/>
          <w:lang w:bidi="es-ES"/>
        </w:rPr>
      </w:pPr>
    </w:p>
    <w:p w14:paraId="512003FC" w14:textId="5C28A94B" w:rsidR="00F154C2" w:rsidRDefault="00F154C2" w:rsidP="00B53817">
      <w:pPr>
        <w:rPr>
          <w:noProof/>
          <w:sz w:val="20"/>
          <w:szCs w:val="20"/>
          <w:lang w:bidi="es-ES"/>
        </w:rPr>
      </w:pPr>
    </w:p>
    <w:p w14:paraId="10A79155" w14:textId="4ACBE061" w:rsidR="00F154C2" w:rsidRDefault="00F154C2" w:rsidP="00B53817">
      <w:pPr>
        <w:rPr>
          <w:noProof/>
          <w:sz w:val="20"/>
          <w:szCs w:val="20"/>
          <w:lang w:bidi="es-ES"/>
        </w:rPr>
      </w:pPr>
    </w:p>
    <w:p w14:paraId="30F2509D" w14:textId="155C84BC" w:rsidR="00F154C2" w:rsidRDefault="00F154C2" w:rsidP="00B53817">
      <w:pPr>
        <w:rPr>
          <w:noProof/>
          <w:sz w:val="20"/>
          <w:szCs w:val="20"/>
          <w:lang w:bidi="es-ES"/>
        </w:rPr>
      </w:pPr>
    </w:p>
    <w:p w14:paraId="5F1328C6" w14:textId="44557E38" w:rsidR="00F154C2" w:rsidRDefault="00F154C2" w:rsidP="00B53817">
      <w:pPr>
        <w:rPr>
          <w:noProof/>
          <w:sz w:val="20"/>
          <w:szCs w:val="20"/>
          <w:lang w:bidi="es-ES"/>
        </w:rPr>
      </w:pPr>
    </w:p>
    <w:p w14:paraId="6C20CDE8" w14:textId="411CD337" w:rsidR="00F154C2" w:rsidRDefault="00F154C2" w:rsidP="00B53817">
      <w:pPr>
        <w:rPr>
          <w:noProof/>
          <w:sz w:val="20"/>
          <w:szCs w:val="20"/>
          <w:lang w:bidi="es-ES"/>
        </w:rPr>
      </w:pPr>
    </w:p>
    <w:p w14:paraId="22FC0C2D" w14:textId="2D4AA90A" w:rsidR="00F154C2" w:rsidRDefault="00F154C2" w:rsidP="00B53817">
      <w:pPr>
        <w:rPr>
          <w:noProof/>
          <w:sz w:val="20"/>
          <w:szCs w:val="20"/>
          <w:lang w:bidi="es-ES"/>
        </w:rPr>
      </w:pPr>
    </w:p>
    <w:p w14:paraId="55B27E97" w14:textId="0A6BB4B2" w:rsidR="00F154C2" w:rsidRDefault="00BF173E" w:rsidP="00B53817">
      <w:pPr>
        <w:rPr>
          <w:noProof/>
          <w:sz w:val="20"/>
          <w:szCs w:val="20"/>
          <w:lang w:bidi="es-ES"/>
        </w:rPr>
      </w:pPr>
      <w:r>
        <w:rPr>
          <w:noProof/>
          <w:lang w:bidi="es-ES"/>
        </w:rPr>
        <w:drawing>
          <wp:anchor distT="0" distB="0" distL="114300" distR="114300" simplePos="0" relativeHeight="251672576" behindDoc="0" locked="0" layoutInCell="1" allowOverlap="1" wp14:anchorId="6DA3A426" wp14:editId="60FFC0C4">
            <wp:simplePos x="0" y="0"/>
            <wp:positionH relativeFrom="margin">
              <wp:align>center</wp:align>
            </wp:positionH>
            <wp:positionV relativeFrom="paragraph">
              <wp:posOffset>-1888434</wp:posOffset>
            </wp:positionV>
            <wp:extent cx="4130758" cy="2768186"/>
            <wp:effectExtent l="0" t="0" r="3175" b="0"/>
            <wp:wrapThrough wrapText="bothSides">
              <wp:wrapPolygon edited="0">
                <wp:start x="0" y="0"/>
                <wp:lineTo x="0" y="21407"/>
                <wp:lineTo x="21517" y="21407"/>
                <wp:lineTo x="21517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58" cy="276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C198D" w14:textId="37264CF7" w:rsidR="00F154C2" w:rsidRDefault="00F154C2" w:rsidP="00B53817">
      <w:pPr>
        <w:rPr>
          <w:noProof/>
          <w:sz w:val="20"/>
          <w:szCs w:val="20"/>
          <w:lang w:bidi="es-ES"/>
        </w:rPr>
      </w:pPr>
    </w:p>
    <w:p w14:paraId="088E481D" w14:textId="5917E751" w:rsidR="00F154C2" w:rsidRDefault="00F154C2" w:rsidP="00B53817">
      <w:pPr>
        <w:rPr>
          <w:noProof/>
          <w:sz w:val="20"/>
          <w:szCs w:val="20"/>
          <w:lang w:bidi="es-ES"/>
        </w:rPr>
      </w:pPr>
    </w:p>
    <w:p w14:paraId="0511E93E" w14:textId="3E1F32D4" w:rsidR="004206A6" w:rsidRDefault="004206A6" w:rsidP="008D577F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lastRenderedPageBreak/>
        <w:drawing>
          <wp:anchor distT="0" distB="0" distL="114300" distR="114300" simplePos="0" relativeHeight="251673600" behindDoc="0" locked="0" layoutInCell="1" allowOverlap="1" wp14:anchorId="033B1AE8" wp14:editId="072F56BD">
            <wp:simplePos x="0" y="0"/>
            <wp:positionH relativeFrom="margin">
              <wp:align>center</wp:align>
            </wp:positionH>
            <wp:positionV relativeFrom="paragraph">
              <wp:posOffset>642366</wp:posOffset>
            </wp:positionV>
            <wp:extent cx="4044315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468" y="21531"/>
                <wp:lineTo x="21468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3" cy="29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  <w:lang w:bidi="es-ES"/>
        </w:rPr>
        <w:t xml:space="preserve">Luego de realizar la carga de todos los datos correspondientes a la sala, se puede proceder a </w:t>
      </w:r>
      <w:r w:rsidRPr="004206A6">
        <w:rPr>
          <w:b/>
          <w:bCs/>
          <w:noProof/>
          <w:sz w:val="20"/>
          <w:szCs w:val="20"/>
          <w:lang w:bidi="es-ES"/>
        </w:rPr>
        <w:t xml:space="preserve">Guardar los Cambios </w:t>
      </w:r>
      <w:r w:rsidRPr="004206A6">
        <w:rPr>
          <w:i/>
          <w:iCs/>
          <w:noProof/>
          <w:sz w:val="20"/>
          <w:szCs w:val="20"/>
          <w:lang w:bidi="es-ES"/>
        </w:rPr>
        <w:t>(</w:t>
      </w:r>
      <w:r>
        <w:rPr>
          <w:i/>
          <w:iCs/>
          <w:noProof/>
          <w:sz w:val="20"/>
          <w:szCs w:val="20"/>
          <w:lang w:bidi="es-ES"/>
        </w:rPr>
        <w:t>Diskette Doble</w:t>
      </w:r>
      <w:r w:rsidRPr="004206A6">
        <w:rPr>
          <w:i/>
          <w:iCs/>
          <w:noProof/>
          <w:sz w:val="20"/>
          <w:szCs w:val="20"/>
          <w:lang w:bidi="es-ES"/>
        </w:rPr>
        <w:t>)</w:t>
      </w:r>
      <w:r>
        <w:rPr>
          <w:noProof/>
          <w:sz w:val="20"/>
          <w:szCs w:val="20"/>
          <w:lang w:bidi="es-ES"/>
        </w:rPr>
        <w:t>, concluyendo así el alta de una nueva sala y notificándolo a través de un mensaje.</w:t>
      </w:r>
    </w:p>
    <w:p w14:paraId="4DEDC243" w14:textId="3542569D" w:rsidR="004206A6" w:rsidRDefault="004206A6" w:rsidP="00B53817">
      <w:pPr>
        <w:rPr>
          <w:noProof/>
          <w:sz w:val="20"/>
          <w:szCs w:val="20"/>
          <w:lang w:bidi="es-ES"/>
        </w:rPr>
      </w:pPr>
    </w:p>
    <w:p w14:paraId="4D018972" w14:textId="4F02AE09" w:rsidR="004206A6" w:rsidRDefault="004206A6" w:rsidP="00B53817">
      <w:pPr>
        <w:rPr>
          <w:noProof/>
          <w:sz w:val="20"/>
          <w:szCs w:val="20"/>
          <w:lang w:bidi="es-ES"/>
        </w:rPr>
      </w:pPr>
    </w:p>
    <w:p w14:paraId="34DB5E05" w14:textId="5EB2BBFB" w:rsidR="004206A6" w:rsidRDefault="004206A6" w:rsidP="00B53817">
      <w:pPr>
        <w:rPr>
          <w:noProof/>
          <w:sz w:val="20"/>
          <w:szCs w:val="20"/>
          <w:lang w:bidi="es-ES"/>
        </w:rPr>
      </w:pPr>
    </w:p>
    <w:p w14:paraId="09E2880B" w14:textId="5289CB23" w:rsidR="004206A6" w:rsidRDefault="004206A6" w:rsidP="00B53817">
      <w:pPr>
        <w:rPr>
          <w:noProof/>
          <w:sz w:val="20"/>
          <w:szCs w:val="20"/>
          <w:lang w:bidi="es-ES"/>
        </w:rPr>
      </w:pPr>
    </w:p>
    <w:p w14:paraId="0B42DFF3" w14:textId="1F9625C7" w:rsidR="004206A6" w:rsidRDefault="004206A6" w:rsidP="00B53817">
      <w:pPr>
        <w:rPr>
          <w:noProof/>
          <w:sz w:val="20"/>
          <w:szCs w:val="20"/>
          <w:lang w:bidi="es-ES"/>
        </w:rPr>
      </w:pPr>
    </w:p>
    <w:p w14:paraId="5E33F51E" w14:textId="0A4F7816" w:rsidR="004206A6" w:rsidRDefault="004206A6" w:rsidP="00B53817">
      <w:pPr>
        <w:rPr>
          <w:noProof/>
          <w:sz w:val="20"/>
          <w:szCs w:val="20"/>
          <w:lang w:bidi="es-ES"/>
        </w:rPr>
      </w:pPr>
    </w:p>
    <w:p w14:paraId="25BEA4F5" w14:textId="1DCB10FD" w:rsidR="004206A6" w:rsidRDefault="004206A6" w:rsidP="00B53817">
      <w:pPr>
        <w:rPr>
          <w:noProof/>
          <w:sz w:val="20"/>
          <w:szCs w:val="20"/>
          <w:lang w:bidi="es-ES"/>
        </w:rPr>
      </w:pPr>
    </w:p>
    <w:p w14:paraId="1257866A" w14:textId="42CC5571" w:rsidR="004206A6" w:rsidRDefault="004206A6" w:rsidP="00B53817">
      <w:pPr>
        <w:rPr>
          <w:noProof/>
          <w:sz w:val="20"/>
          <w:szCs w:val="20"/>
          <w:lang w:bidi="es-ES"/>
        </w:rPr>
      </w:pPr>
    </w:p>
    <w:p w14:paraId="33F6AE16" w14:textId="19815A43" w:rsidR="004206A6" w:rsidRDefault="004206A6" w:rsidP="00B53817">
      <w:pPr>
        <w:rPr>
          <w:noProof/>
          <w:sz w:val="20"/>
          <w:szCs w:val="20"/>
          <w:lang w:bidi="es-ES"/>
        </w:rPr>
      </w:pPr>
    </w:p>
    <w:p w14:paraId="12706EC5" w14:textId="7E563868" w:rsidR="004206A6" w:rsidRDefault="004206A6" w:rsidP="00B53817">
      <w:pPr>
        <w:rPr>
          <w:noProof/>
          <w:sz w:val="20"/>
          <w:szCs w:val="20"/>
          <w:lang w:bidi="es-ES"/>
        </w:rPr>
      </w:pPr>
    </w:p>
    <w:p w14:paraId="4CBEDA80" w14:textId="50D14FEB" w:rsidR="004206A6" w:rsidRDefault="004206A6" w:rsidP="00B53817">
      <w:pPr>
        <w:rPr>
          <w:noProof/>
          <w:sz w:val="20"/>
          <w:szCs w:val="20"/>
          <w:lang w:bidi="es-ES"/>
        </w:rPr>
      </w:pPr>
    </w:p>
    <w:p w14:paraId="3F6691B2" w14:textId="352B47C0" w:rsidR="004206A6" w:rsidRDefault="004206A6" w:rsidP="008D577F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>La sala generada recientemente podrá ser vista y manipulada a través de la grilla, que se actualizará de manera automática.</w:t>
      </w:r>
    </w:p>
    <w:p w14:paraId="72B7E3D0" w14:textId="50B5A117" w:rsidR="004206A6" w:rsidRDefault="004206A6" w:rsidP="008D577F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En el siguiente ejemplo se mostrará como modificar los datos una sala, simplemente clickeando en la grilla la sala que se desea cambiar la información y luego en el botón </w:t>
      </w:r>
      <w:r>
        <w:rPr>
          <w:b/>
          <w:bCs/>
          <w:noProof/>
          <w:sz w:val="20"/>
          <w:szCs w:val="20"/>
          <w:lang w:bidi="es-ES"/>
        </w:rPr>
        <w:t xml:space="preserve">Modificar </w:t>
      </w:r>
      <w:r w:rsidRPr="004206A6">
        <w:rPr>
          <w:i/>
          <w:iCs/>
          <w:noProof/>
          <w:sz w:val="20"/>
          <w:szCs w:val="20"/>
          <w:lang w:bidi="es-ES"/>
        </w:rPr>
        <w:t>(</w:t>
      </w:r>
      <w:r>
        <w:rPr>
          <w:i/>
          <w:iCs/>
          <w:noProof/>
          <w:sz w:val="20"/>
          <w:szCs w:val="20"/>
          <w:lang w:bidi="es-ES"/>
        </w:rPr>
        <w:t>Diskette Simple</w:t>
      </w:r>
      <w:r w:rsidRPr="004206A6">
        <w:rPr>
          <w:i/>
          <w:iCs/>
          <w:noProof/>
          <w:sz w:val="20"/>
          <w:szCs w:val="20"/>
          <w:lang w:bidi="es-ES"/>
        </w:rPr>
        <w:t>)</w:t>
      </w:r>
      <w:r w:rsidR="00D172E3">
        <w:rPr>
          <w:noProof/>
          <w:sz w:val="20"/>
          <w:szCs w:val="20"/>
          <w:lang w:bidi="es-ES"/>
        </w:rPr>
        <w:t>.</w:t>
      </w:r>
    </w:p>
    <w:p w14:paraId="76FE0C2E" w14:textId="57614768" w:rsidR="008D577F" w:rsidRDefault="008D577F" w:rsidP="008D577F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De la misma manera la cual se realizó el procedimiento de Alta, ud. Podrá modificar los datos de la sala elegida y guardar los datos en el botón </w:t>
      </w:r>
      <w:r>
        <w:rPr>
          <w:b/>
          <w:bCs/>
          <w:noProof/>
          <w:sz w:val="20"/>
          <w:szCs w:val="20"/>
          <w:lang w:bidi="es-ES"/>
        </w:rPr>
        <w:t>Guardar</w:t>
      </w:r>
      <w:r>
        <w:rPr>
          <w:noProof/>
          <w:sz w:val="20"/>
          <w:szCs w:val="20"/>
          <w:lang w:bidi="es-ES"/>
        </w:rPr>
        <w:t>.</w:t>
      </w:r>
    </w:p>
    <w:p w14:paraId="35BFB71D" w14:textId="304C0FFC" w:rsidR="008D577F" w:rsidRDefault="008D577F" w:rsidP="008D577F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drawing>
          <wp:anchor distT="0" distB="0" distL="114300" distR="114300" simplePos="0" relativeHeight="251674624" behindDoc="0" locked="0" layoutInCell="1" allowOverlap="1" wp14:anchorId="7F7DDAED" wp14:editId="7B6FE5CD">
            <wp:simplePos x="0" y="0"/>
            <wp:positionH relativeFrom="margin">
              <wp:align>center</wp:align>
            </wp:positionH>
            <wp:positionV relativeFrom="paragraph">
              <wp:posOffset>676173</wp:posOffset>
            </wp:positionV>
            <wp:extent cx="3810635" cy="2998470"/>
            <wp:effectExtent l="0" t="0" r="0" b="0"/>
            <wp:wrapThrough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  <w:lang w:bidi="es-ES"/>
        </w:rPr>
        <w:t xml:space="preserve">Sin embargo, el procedimiento de Bajas es mucho más sencillo, requiere de elegir la sala a eliminar y luego el botón </w:t>
      </w:r>
      <w:r>
        <w:rPr>
          <w:b/>
          <w:bCs/>
          <w:noProof/>
          <w:sz w:val="20"/>
          <w:szCs w:val="20"/>
          <w:lang w:bidi="es-ES"/>
        </w:rPr>
        <w:t xml:space="preserve">Eliminar </w:t>
      </w:r>
      <w:r>
        <w:rPr>
          <w:i/>
          <w:iCs/>
          <w:noProof/>
          <w:sz w:val="20"/>
          <w:szCs w:val="20"/>
          <w:lang w:bidi="es-ES"/>
        </w:rPr>
        <w:t>(Cruz Roja)</w:t>
      </w:r>
      <w:r>
        <w:rPr>
          <w:noProof/>
          <w:sz w:val="20"/>
          <w:szCs w:val="20"/>
          <w:lang w:bidi="es-ES"/>
        </w:rPr>
        <w:t>, el cual mostrará un mensaje de confirmación para la acción a realizar.</w:t>
      </w:r>
    </w:p>
    <w:p w14:paraId="710DF5DC" w14:textId="3F9DE56B" w:rsidR="008D577F" w:rsidRDefault="008D577F" w:rsidP="00B53817">
      <w:pPr>
        <w:rPr>
          <w:noProof/>
          <w:sz w:val="20"/>
          <w:szCs w:val="20"/>
          <w:lang w:bidi="es-ES"/>
        </w:rPr>
      </w:pPr>
    </w:p>
    <w:p w14:paraId="27771450" w14:textId="1E52FDC2" w:rsidR="008D577F" w:rsidRDefault="008D577F" w:rsidP="00B53817">
      <w:pPr>
        <w:rPr>
          <w:noProof/>
          <w:sz w:val="20"/>
          <w:szCs w:val="20"/>
          <w:lang w:bidi="es-ES"/>
        </w:rPr>
      </w:pPr>
    </w:p>
    <w:p w14:paraId="70DDB3E5" w14:textId="044B4FC8" w:rsidR="008D577F" w:rsidRDefault="008D577F" w:rsidP="00B53817">
      <w:pPr>
        <w:rPr>
          <w:noProof/>
          <w:sz w:val="20"/>
          <w:szCs w:val="20"/>
          <w:lang w:bidi="es-ES"/>
        </w:rPr>
      </w:pPr>
    </w:p>
    <w:p w14:paraId="58405B3C" w14:textId="37F8F3C0" w:rsidR="008D577F" w:rsidRDefault="008D577F" w:rsidP="00B53817">
      <w:pPr>
        <w:rPr>
          <w:noProof/>
          <w:sz w:val="20"/>
          <w:szCs w:val="20"/>
          <w:lang w:bidi="es-ES"/>
        </w:rPr>
      </w:pPr>
    </w:p>
    <w:p w14:paraId="64ABD641" w14:textId="2F475CB9" w:rsidR="008D577F" w:rsidRDefault="008D577F" w:rsidP="00B53817">
      <w:pPr>
        <w:rPr>
          <w:noProof/>
          <w:sz w:val="20"/>
          <w:szCs w:val="20"/>
          <w:lang w:bidi="es-ES"/>
        </w:rPr>
      </w:pPr>
    </w:p>
    <w:p w14:paraId="5FBCE844" w14:textId="6D276858" w:rsidR="008D577F" w:rsidRDefault="008D577F" w:rsidP="00B53817">
      <w:pPr>
        <w:rPr>
          <w:noProof/>
          <w:sz w:val="20"/>
          <w:szCs w:val="20"/>
          <w:lang w:bidi="es-ES"/>
        </w:rPr>
      </w:pPr>
    </w:p>
    <w:p w14:paraId="1BDAEA89" w14:textId="38645945" w:rsidR="008D577F" w:rsidRDefault="008D577F" w:rsidP="00B53817">
      <w:pPr>
        <w:rPr>
          <w:noProof/>
          <w:sz w:val="20"/>
          <w:szCs w:val="20"/>
          <w:lang w:bidi="es-ES"/>
        </w:rPr>
      </w:pPr>
    </w:p>
    <w:p w14:paraId="7CC17B30" w14:textId="259FD973" w:rsidR="008D577F" w:rsidRDefault="008D577F" w:rsidP="00B53817">
      <w:pPr>
        <w:rPr>
          <w:noProof/>
          <w:sz w:val="20"/>
          <w:szCs w:val="20"/>
          <w:lang w:bidi="es-ES"/>
        </w:rPr>
      </w:pPr>
    </w:p>
    <w:p w14:paraId="0065D1BF" w14:textId="5D2C2C01" w:rsidR="008D577F" w:rsidRDefault="008D577F" w:rsidP="00B53817">
      <w:pPr>
        <w:rPr>
          <w:noProof/>
          <w:sz w:val="20"/>
          <w:szCs w:val="20"/>
          <w:lang w:bidi="es-ES"/>
        </w:rPr>
      </w:pPr>
    </w:p>
    <w:p w14:paraId="2E42BDA0" w14:textId="51716F2D" w:rsidR="008D577F" w:rsidRDefault="008D577F" w:rsidP="00B53817">
      <w:pPr>
        <w:rPr>
          <w:noProof/>
          <w:sz w:val="20"/>
          <w:szCs w:val="20"/>
          <w:lang w:bidi="es-ES"/>
        </w:rPr>
      </w:pPr>
    </w:p>
    <w:p w14:paraId="07C2F934" w14:textId="4E6A3E8A" w:rsidR="008D577F" w:rsidRDefault="008D577F" w:rsidP="008D577F">
      <w:pPr>
        <w:jc w:val="both"/>
        <w:rPr>
          <w:noProof/>
          <w:sz w:val="20"/>
          <w:szCs w:val="20"/>
          <w:lang w:bidi="es-E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79B9EA9" wp14:editId="0D7AA065">
            <wp:simplePos x="0" y="0"/>
            <wp:positionH relativeFrom="margin">
              <wp:posOffset>313055</wp:posOffset>
            </wp:positionH>
            <wp:positionV relativeFrom="paragraph">
              <wp:posOffset>432130</wp:posOffset>
            </wp:positionV>
            <wp:extent cx="5105400" cy="742950"/>
            <wp:effectExtent l="0" t="0" r="0" b="0"/>
            <wp:wrapThrough wrapText="bothSides">
              <wp:wrapPolygon edited="0">
                <wp:start x="0" y="0"/>
                <wp:lineTo x="0" y="21046"/>
                <wp:lineTo x="21519" y="21046"/>
                <wp:lineTo x="21519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bidi="es-ES"/>
        </w:rPr>
        <w:t>Una vez eliminada la sala, la grilla se actualizará automáticamente como ya se había descripto, mostrando sólo la información actual.</w:t>
      </w:r>
    </w:p>
    <w:p w14:paraId="790F8B11" w14:textId="3603040C" w:rsidR="008D577F" w:rsidRDefault="008D577F" w:rsidP="00B53817">
      <w:pPr>
        <w:rPr>
          <w:noProof/>
          <w:sz w:val="20"/>
          <w:szCs w:val="20"/>
          <w:lang w:bidi="es-ES"/>
        </w:rPr>
      </w:pPr>
    </w:p>
    <w:p w14:paraId="2D149D72" w14:textId="33745DFD" w:rsidR="008D577F" w:rsidRDefault="008D577F" w:rsidP="00B53817">
      <w:pPr>
        <w:rPr>
          <w:noProof/>
          <w:sz w:val="20"/>
          <w:szCs w:val="20"/>
          <w:lang w:bidi="es-ES"/>
        </w:rPr>
      </w:pPr>
      <w:r w:rsidRPr="008D577F">
        <w:rPr>
          <w:b/>
          <w:bCs/>
          <w:noProof/>
          <w:sz w:val="20"/>
          <w:szCs w:val="20"/>
          <w:u w:val="single"/>
          <w:lang w:bidi="es-ES"/>
        </w:rPr>
        <w:t xml:space="preserve">Nota: </w:t>
      </w:r>
      <w:r>
        <w:rPr>
          <w:noProof/>
          <w:sz w:val="20"/>
          <w:szCs w:val="20"/>
          <w:lang w:bidi="es-ES"/>
        </w:rPr>
        <w:t xml:space="preserve">El comportamiento recién descripto </w:t>
      </w:r>
      <w:r w:rsidR="003F6758">
        <w:rPr>
          <w:noProof/>
          <w:sz w:val="20"/>
          <w:szCs w:val="20"/>
          <w:lang w:bidi="es-ES"/>
        </w:rPr>
        <w:t xml:space="preserve">se aplica para todos los </w:t>
      </w:r>
      <w:r w:rsidR="003F6758" w:rsidRPr="003F6758">
        <w:rPr>
          <w:i/>
          <w:iCs/>
          <w:noProof/>
          <w:sz w:val="20"/>
          <w:szCs w:val="20"/>
          <w:lang w:bidi="es-ES"/>
        </w:rPr>
        <w:t>forms</w:t>
      </w:r>
      <w:r w:rsidR="003F6758">
        <w:rPr>
          <w:noProof/>
          <w:sz w:val="20"/>
          <w:szCs w:val="20"/>
          <w:lang w:bidi="es-ES"/>
        </w:rPr>
        <w:t xml:space="preserve"> de esta aplicación, lo cual comprueba una de las premisas presentadas al inicio de este documento.</w:t>
      </w:r>
    </w:p>
    <w:p w14:paraId="50C4ACB6" w14:textId="72FE7027" w:rsidR="003F6758" w:rsidRDefault="003F6758" w:rsidP="003F6758">
      <w:pPr>
        <w:pStyle w:val="Ttulo1"/>
        <w:spacing w:line="192" w:lineRule="auto"/>
        <w:jc w:val="both"/>
        <w:rPr>
          <w:noProof/>
          <w:lang w:bidi="es-ES"/>
        </w:rPr>
      </w:pPr>
      <w:bookmarkStart w:id="3" w:name="_Toc55236172"/>
      <w:r>
        <w:rPr>
          <w:noProof/>
          <w:lang w:bidi="es-ES"/>
        </w:rPr>
        <w:t>Gestión de Empleados</w:t>
      </w:r>
      <w:bookmarkEnd w:id="3"/>
    </w:p>
    <w:p w14:paraId="06D7396F" w14:textId="43E9F33C" w:rsidR="003F6758" w:rsidRDefault="003F6758" w:rsidP="003F6758">
      <w:pPr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Para acceder a la </w:t>
      </w:r>
      <w:r w:rsidRPr="00F154C2">
        <w:rPr>
          <w:b/>
          <w:bCs/>
          <w:noProof/>
          <w:sz w:val="20"/>
          <w:szCs w:val="20"/>
          <w:lang w:bidi="es-ES"/>
        </w:rPr>
        <w:t xml:space="preserve">Gestión de </w:t>
      </w:r>
      <w:r>
        <w:rPr>
          <w:b/>
          <w:bCs/>
          <w:noProof/>
          <w:sz w:val="20"/>
          <w:szCs w:val="20"/>
          <w:lang w:bidi="es-ES"/>
        </w:rPr>
        <w:t>Empleados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 w:rsidRPr="00F154C2">
        <w:rPr>
          <w:rStyle w:val="Textoennegrita"/>
          <w:noProof/>
          <w:sz w:val="20"/>
          <w:szCs w:val="20"/>
          <w:lang w:bidi="es-ES"/>
        </w:rPr>
        <w:t>Soporte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Empleados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 w:rsidRPr="00F154C2">
        <w:rPr>
          <w:b/>
          <w:bCs/>
          <w:noProof/>
          <w:sz w:val="20"/>
          <w:szCs w:val="20"/>
          <w:lang w:bidi="es-ES"/>
        </w:rPr>
        <w:t xml:space="preserve">Gestión de </w:t>
      </w:r>
      <w:r>
        <w:rPr>
          <w:b/>
          <w:bCs/>
          <w:noProof/>
          <w:sz w:val="20"/>
          <w:szCs w:val="20"/>
          <w:lang w:bidi="es-ES"/>
        </w:rPr>
        <w:t>Empleados</w:t>
      </w:r>
      <w:r w:rsidRPr="00F154C2">
        <w:rPr>
          <w:noProof/>
          <w:sz w:val="20"/>
          <w:szCs w:val="20"/>
          <w:lang w:bidi="es-ES"/>
        </w:rPr>
        <w:t xml:space="preserve"> se abrirá.</w:t>
      </w:r>
    </w:p>
    <w:p w14:paraId="4980734C" w14:textId="3DBAF298" w:rsidR="003B75ED" w:rsidRPr="00E14D04" w:rsidRDefault="003B75ED" w:rsidP="003B75ED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Los campos </w:t>
      </w:r>
      <w:r w:rsidR="00BF173E">
        <w:rPr>
          <w:noProof/>
          <w:sz w:val="20"/>
          <w:szCs w:val="20"/>
          <w:lang w:bidi="es-ES"/>
        </w:rPr>
        <w:t>Nombre/Apellido puede</w:t>
      </w:r>
      <w:r>
        <w:rPr>
          <w:noProof/>
          <w:sz w:val="20"/>
          <w:szCs w:val="20"/>
          <w:lang w:bidi="es-ES"/>
        </w:rPr>
        <w:t>n</w:t>
      </w:r>
      <w:r w:rsidR="00BF173E">
        <w:rPr>
          <w:noProof/>
          <w:sz w:val="20"/>
          <w:szCs w:val="20"/>
          <w:lang w:bidi="es-ES"/>
        </w:rPr>
        <w:t xml:space="preserve"> ser completad</w:t>
      </w:r>
      <w:r>
        <w:rPr>
          <w:noProof/>
          <w:sz w:val="20"/>
          <w:szCs w:val="20"/>
          <w:lang w:bidi="es-ES"/>
        </w:rPr>
        <w:t>os</w:t>
      </w:r>
      <w:r w:rsidR="00BF173E">
        <w:rPr>
          <w:noProof/>
          <w:sz w:val="20"/>
          <w:szCs w:val="20"/>
          <w:lang w:bidi="es-ES"/>
        </w:rPr>
        <w:t xml:space="preserve"> con caracteres</w:t>
      </w:r>
      <w:r>
        <w:rPr>
          <w:noProof/>
          <w:sz w:val="20"/>
          <w:szCs w:val="20"/>
          <w:lang w:bidi="es-ES"/>
        </w:rPr>
        <w:t xml:space="preserve"> alfanuméricos</w:t>
      </w:r>
      <w:r w:rsidR="00BF173E">
        <w:rPr>
          <w:noProof/>
          <w:sz w:val="20"/>
          <w:szCs w:val="20"/>
          <w:lang w:bidi="es-ES"/>
        </w:rPr>
        <w:t>, respecto al</w:t>
      </w:r>
      <w:r>
        <w:rPr>
          <w:noProof/>
          <w:sz w:val="20"/>
          <w:szCs w:val="20"/>
          <w:lang w:bidi="es-ES"/>
        </w:rPr>
        <w:t xml:space="preserve"> Legajo </w:t>
      </w:r>
      <w:r w:rsidR="00BF173E">
        <w:rPr>
          <w:noProof/>
          <w:sz w:val="20"/>
          <w:szCs w:val="20"/>
          <w:lang w:bidi="es-ES"/>
        </w:rPr>
        <w:t>y nro. De documento sólo por números enteros.</w:t>
      </w:r>
      <w:r>
        <w:rPr>
          <w:noProof/>
          <w:sz w:val="20"/>
          <w:szCs w:val="20"/>
          <w:lang w:bidi="es-ES"/>
        </w:rPr>
        <w:t xml:space="preserve"> Por último el salario puede ser un número con decimales </w:t>
      </w:r>
      <w:r>
        <w:rPr>
          <w:noProof/>
          <w:sz w:val="20"/>
          <w:szCs w:val="20"/>
          <w:lang w:bidi="es-ES"/>
        </w:rPr>
        <w:t xml:space="preserve">(para completar los decimales deben ir luego de una </w:t>
      </w:r>
      <w:r>
        <w:rPr>
          <w:i/>
          <w:iCs/>
          <w:noProof/>
          <w:sz w:val="20"/>
          <w:szCs w:val="20"/>
          <w:lang w:bidi="es-ES"/>
        </w:rPr>
        <w:t>COMA “ , ”</w:t>
      </w:r>
      <w:r>
        <w:rPr>
          <w:noProof/>
          <w:sz w:val="20"/>
          <w:szCs w:val="20"/>
          <w:lang w:bidi="es-ES"/>
        </w:rPr>
        <w:t>).</w:t>
      </w:r>
    </w:p>
    <w:p w14:paraId="1CACAA69" w14:textId="5FD40DBD" w:rsidR="00BF173E" w:rsidRDefault="00BF173E" w:rsidP="003F6758">
      <w:pPr>
        <w:jc w:val="both"/>
        <w:rPr>
          <w:noProof/>
          <w:sz w:val="20"/>
          <w:szCs w:val="20"/>
          <w:lang w:bidi="es-ES"/>
        </w:rPr>
      </w:pPr>
    </w:p>
    <w:p w14:paraId="7F3D3B7C" w14:textId="01251C9E" w:rsidR="00BF173E" w:rsidRDefault="00BF173E" w:rsidP="003F6758">
      <w:pPr>
        <w:jc w:val="both"/>
        <w:rPr>
          <w:noProof/>
          <w:sz w:val="20"/>
          <w:szCs w:val="20"/>
          <w:lang w:bidi="es-ES"/>
        </w:rPr>
      </w:pPr>
      <w:r w:rsidRPr="003F6758">
        <w:rPr>
          <w:noProof/>
          <w:sz w:val="20"/>
          <w:szCs w:val="20"/>
          <w:lang w:bidi="es-ES"/>
        </w:rPr>
        <w:drawing>
          <wp:anchor distT="0" distB="0" distL="114300" distR="114300" simplePos="0" relativeHeight="251676672" behindDoc="0" locked="0" layoutInCell="1" allowOverlap="1" wp14:anchorId="75DB05E8" wp14:editId="07C78862">
            <wp:simplePos x="0" y="0"/>
            <wp:positionH relativeFrom="margin">
              <wp:align>center</wp:align>
            </wp:positionH>
            <wp:positionV relativeFrom="paragraph">
              <wp:posOffset>307754</wp:posOffset>
            </wp:positionV>
            <wp:extent cx="5096786" cy="3970634"/>
            <wp:effectExtent l="0" t="0" r="8890" b="0"/>
            <wp:wrapThrough wrapText="bothSides">
              <wp:wrapPolygon edited="0">
                <wp:start x="0" y="0"/>
                <wp:lineTo x="0" y="21455"/>
                <wp:lineTo x="21557" y="21455"/>
                <wp:lineTo x="21557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786" cy="397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9A784" w14:textId="7917ADC6" w:rsidR="00BF173E" w:rsidRDefault="00BF173E" w:rsidP="003F6758">
      <w:pPr>
        <w:jc w:val="both"/>
        <w:rPr>
          <w:noProof/>
          <w:sz w:val="20"/>
          <w:szCs w:val="20"/>
          <w:lang w:bidi="es-ES"/>
        </w:rPr>
      </w:pPr>
    </w:p>
    <w:p w14:paraId="7AD338A0" w14:textId="4EF50E95" w:rsidR="00457BEB" w:rsidRPr="00A97EEC" w:rsidRDefault="003F6758" w:rsidP="0026504D">
      <w:pPr>
        <w:pStyle w:val="Encabezado1saltodepgina"/>
        <w:rPr>
          <w:noProof/>
        </w:rPr>
      </w:pPr>
      <w:r>
        <w:rPr>
          <w:noProof/>
          <w:lang w:bidi="es-ES"/>
        </w:rPr>
        <w:lastRenderedPageBreak/>
        <w:t>Gestión de Promociones</w:t>
      </w:r>
    </w:p>
    <w:p w14:paraId="6722C2CF" w14:textId="46314985" w:rsidR="00BF173E" w:rsidRDefault="003F6758" w:rsidP="003F6758">
      <w:pPr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Para acceder a la </w:t>
      </w:r>
      <w:r w:rsidRPr="00F154C2">
        <w:rPr>
          <w:b/>
          <w:bCs/>
          <w:noProof/>
          <w:sz w:val="20"/>
          <w:szCs w:val="20"/>
          <w:lang w:bidi="es-ES"/>
        </w:rPr>
        <w:t xml:space="preserve">Gestión de </w:t>
      </w:r>
      <w:r>
        <w:rPr>
          <w:b/>
          <w:bCs/>
          <w:noProof/>
          <w:sz w:val="20"/>
          <w:szCs w:val="20"/>
          <w:lang w:bidi="es-ES"/>
        </w:rPr>
        <w:t>Promociones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 w:rsidRPr="00F154C2">
        <w:rPr>
          <w:rStyle w:val="Textoennegrita"/>
          <w:noProof/>
          <w:sz w:val="20"/>
          <w:szCs w:val="20"/>
          <w:lang w:bidi="es-ES"/>
        </w:rPr>
        <w:t>Soporte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Promos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 w:rsidRPr="00F154C2">
        <w:rPr>
          <w:b/>
          <w:bCs/>
          <w:noProof/>
          <w:sz w:val="20"/>
          <w:szCs w:val="20"/>
          <w:lang w:bidi="es-ES"/>
        </w:rPr>
        <w:t xml:space="preserve">Gestión de </w:t>
      </w:r>
      <w:r>
        <w:rPr>
          <w:b/>
          <w:bCs/>
          <w:noProof/>
          <w:sz w:val="20"/>
          <w:szCs w:val="20"/>
          <w:lang w:bidi="es-ES"/>
        </w:rPr>
        <w:t>Promociones</w:t>
      </w:r>
      <w:r w:rsidRPr="00F154C2">
        <w:rPr>
          <w:noProof/>
          <w:sz w:val="20"/>
          <w:szCs w:val="20"/>
          <w:lang w:bidi="es-ES"/>
        </w:rPr>
        <w:t xml:space="preserve"> se abrirá.</w:t>
      </w:r>
    </w:p>
    <w:p w14:paraId="6BDE3CAB" w14:textId="774C0F55" w:rsidR="00BF173E" w:rsidRPr="00E14D04" w:rsidRDefault="00E14D04" w:rsidP="003F6758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El campo de ID Promo debe ser completado con números enteros positivos. En tanto los campos para los precios pueden ser Enteros o Decimales (para completar estos últimos los decimales deben ir luego de una </w:t>
      </w:r>
      <w:r>
        <w:rPr>
          <w:i/>
          <w:iCs/>
          <w:noProof/>
          <w:sz w:val="20"/>
          <w:szCs w:val="20"/>
          <w:lang w:bidi="es-ES"/>
        </w:rPr>
        <w:t>COMA “ , ”</w:t>
      </w:r>
      <w:r>
        <w:rPr>
          <w:noProof/>
          <w:sz w:val="20"/>
          <w:szCs w:val="20"/>
          <w:lang w:bidi="es-ES"/>
        </w:rPr>
        <w:t>).</w:t>
      </w:r>
    </w:p>
    <w:p w14:paraId="7F16D92E" w14:textId="77777777" w:rsidR="00BF173E" w:rsidRDefault="00BF173E" w:rsidP="003F6758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drawing>
          <wp:anchor distT="0" distB="0" distL="114300" distR="114300" simplePos="0" relativeHeight="251677696" behindDoc="0" locked="0" layoutInCell="1" allowOverlap="1" wp14:anchorId="1435DF98" wp14:editId="6DDCAEF8">
            <wp:simplePos x="0" y="0"/>
            <wp:positionH relativeFrom="margin">
              <wp:align>right</wp:align>
            </wp:positionH>
            <wp:positionV relativeFrom="paragraph">
              <wp:posOffset>406565</wp:posOffset>
            </wp:positionV>
            <wp:extent cx="5727700" cy="4505960"/>
            <wp:effectExtent l="0" t="0" r="6350" b="8890"/>
            <wp:wrapThrough wrapText="bothSides">
              <wp:wrapPolygon edited="0">
                <wp:start x="0" y="0"/>
                <wp:lineTo x="0" y="21551"/>
                <wp:lineTo x="21552" y="21551"/>
                <wp:lineTo x="21552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53848" w14:textId="5C820266" w:rsidR="00457BEB" w:rsidRPr="00A97EEC" w:rsidRDefault="00C746EC" w:rsidP="00A97EEC">
      <w:pPr>
        <w:pStyle w:val="Ttulo1"/>
        <w:spacing w:line="192" w:lineRule="auto"/>
        <w:rPr>
          <w:noProof/>
        </w:rPr>
      </w:pPr>
      <w:bookmarkStart w:id="4" w:name="_Toc55236173"/>
      <w:r>
        <w:rPr>
          <w:noProof/>
          <w:lang w:bidi="es-ES"/>
        </w:rPr>
        <w:t>ABM - Registrar Película</w:t>
      </w:r>
      <w:bookmarkEnd w:id="4"/>
    </w:p>
    <w:p w14:paraId="3221AA75" w14:textId="77A65EB1" w:rsidR="003F6758" w:rsidRDefault="003F6758" w:rsidP="003F6758">
      <w:pPr>
        <w:jc w:val="both"/>
        <w:rPr>
          <w:noProof/>
          <w:sz w:val="20"/>
          <w:szCs w:val="20"/>
          <w:lang w:bidi="es-ES"/>
        </w:rPr>
      </w:pPr>
      <w:r>
        <w:rPr>
          <w:noProof/>
        </w:rPr>
        <w:t>P</w:t>
      </w:r>
      <w:r w:rsidRPr="00F154C2">
        <w:rPr>
          <w:noProof/>
          <w:sz w:val="20"/>
          <w:szCs w:val="20"/>
          <w:lang w:bidi="es-ES"/>
        </w:rPr>
        <w:t>ara acceder a</w:t>
      </w:r>
      <w:r>
        <w:rPr>
          <w:noProof/>
          <w:sz w:val="20"/>
          <w:szCs w:val="20"/>
          <w:lang w:bidi="es-ES"/>
        </w:rPr>
        <w:t xml:space="preserve">l </w:t>
      </w:r>
      <w:r w:rsidR="00C746EC">
        <w:rPr>
          <w:b/>
          <w:bCs/>
          <w:noProof/>
          <w:sz w:val="20"/>
          <w:szCs w:val="20"/>
          <w:lang w:bidi="es-ES"/>
        </w:rPr>
        <w:t>Registro</w:t>
      </w:r>
      <w:r w:rsidRPr="003F6758">
        <w:rPr>
          <w:b/>
          <w:bCs/>
          <w:noProof/>
          <w:sz w:val="20"/>
          <w:szCs w:val="20"/>
          <w:lang w:bidi="es-ES"/>
        </w:rPr>
        <w:t xml:space="preserve"> de Películas</w:t>
      </w:r>
      <w:r>
        <w:rPr>
          <w:noProof/>
          <w:sz w:val="20"/>
          <w:szCs w:val="20"/>
          <w:lang w:bidi="es-ES"/>
        </w:rPr>
        <w:t xml:space="preserve"> </w:t>
      </w:r>
      <w:r w:rsidRPr="00F154C2">
        <w:rPr>
          <w:noProof/>
          <w:sz w:val="20"/>
          <w:szCs w:val="20"/>
          <w:lang w:bidi="es-ES"/>
        </w:rPr>
        <w:t xml:space="preserve">debe seleccionar las opciones </w:t>
      </w:r>
      <w:r w:rsidR="00C746EC">
        <w:rPr>
          <w:rStyle w:val="Textoennegrita"/>
          <w:noProof/>
          <w:sz w:val="20"/>
          <w:szCs w:val="20"/>
          <w:lang w:bidi="es-ES"/>
        </w:rPr>
        <w:t>Principal</w:t>
      </w:r>
      <w:r w:rsidRPr="00F154C2">
        <w:rPr>
          <w:noProof/>
          <w:sz w:val="20"/>
          <w:szCs w:val="20"/>
          <w:lang w:bidi="es-ES"/>
        </w:rPr>
        <w:t xml:space="preserve"> &gt; </w:t>
      </w:r>
      <w:r w:rsidR="00C746EC">
        <w:rPr>
          <w:rStyle w:val="Textoennegrita"/>
          <w:noProof/>
          <w:sz w:val="20"/>
          <w:szCs w:val="20"/>
          <w:lang w:bidi="es-ES"/>
        </w:rPr>
        <w:t>Película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 w:rsidR="00C746EC">
        <w:rPr>
          <w:b/>
          <w:bCs/>
          <w:noProof/>
          <w:sz w:val="20"/>
          <w:szCs w:val="20"/>
          <w:lang w:bidi="es-ES"/>
        </w:rPr>
        <w:t>Registro de Películas</w:t>
      </w:r>
      <w:r w:rsidRPr="00F154C2">
        <w:rPr>
          <w:noProof/>
          <w:sz w:val="20"/>
          <w:szCs w:val="20"/>
          <w:lang w:bidi="es-ES"/>
        </w:rPr>
        <w:t xml:space="preserve"> se abrirá.</w:t>
      </w:r>
    </w:p>
    <w:p w14:paraId="448BA6A9" w14:textId="36A00A9C" w:rsidR="00C746EC" w:rsidRDefault="00C746EC" w:rsidP="003F6758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Esta es la principal función y piedra angular de la aplicación </w:t>
      </w:r>
      <w:r w:rsidRPr="00C746EC">
        <w:rPr>
          <w:b/>
          <w:bCs/>
          <w:noProof/>
          <w:sz w:val="20"/>
          <w:szCs w:val="20"/>
          <w:lang w:bidi="es-ES"/>
        </w:rPr>
        <w:t>CineTop</w:t>
      </w:r>
      <w:r>
        <w:rPr>
          <w:noProof/>
          <w:sz w:val="20"/>
          <w:szCs w:val="20"/>
          <w:lang w:bidi="es-ES"/>
        </w:rPr>
        <w:t>, a partir de este form, ud. Podrá registrar una película utilizando los siguientes campos: título, directores, género, duración, fecha inicio y fin de proyección, país de orígen, argumento, actores y premios.</w:t>
      </w:r>
    </w:p>
    <w:p w14:paraId="3FA6B1EB" w14:textId="77777777" w:rsidR="00C746EC" w:rsidRPr="00C746EC" w:rsidRDefault="00C746EC" w:rsidP="003F6758">
      <w:pPr>
        <w:jc w:val="both"/>
        <w:rPr>
          <w:noProof/>
          <w:sz w:val="20"/>
          <w:szCs w:val="20"/>
          <w:lang w:bidi="es-ES"/>
        </w:rPr>
      </w:pPr>
    </w:p>
    <w:p w14:paraId="1A88456D" w14:textId="77777777" w:rsidR="00E14D04" w:rsidRPr="00E14D04" w:rsidRDefault="00E14D04" w:rsidP="00E14D04">
      <w:pPr>
        <w:keepNext/>
        <w:jc w:val="both"/>
        <w:rPr>
          <w:i/>
          <w:iCs/>
          <w:noProof/>
          <w:sz w:val="18"/>
          <w:szCs w:val="18"/>
        </w:rPr>
      </w:pPr>
      <w:r w:rsidRPr="00E14D04">
        <w:rPr>
          <w:i/>
          <w:iCs/>
          <w:noProof/>
          <w:sz w:val="18"/>
          <w:szCs w:val="18"/>
        </w:rPr>
        <w:lastRenderedPageBreak/>
        <w:t>Los campos ID y Duración deben ser números enteros, el resto pueden ser completados por caracteres alfanuméricos.</w:t>
      </w:r>
    </w:p>
    <w:p w14:paraId="572EF36F" w14:textId="2091E7D1" w:rsidR="00C746EC" w:rsidRPr="00E14D04" w:rsidRDefault="00005501" w:rsidP="00E14D04">
      <w:pPr>
        <w:keepNext/>
        <w:jc w:val="both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8770097" wp14:editId="724B693C">
            <wp:simplePos x="0" y="0"/>
            <wp:positionH relativeFrom="margin">
              <wp:posOffset>1049020</wp:posOffset>
            </wp:positionH>
            <wp:positionV relativeFrom="paragraph">
              <wp:posOffset>114300</wp:posOffset>
            </wp:positionV>
            <wp:extent cx="3575685" cy="4380865"/>
            <wp:effectExtent l="0" t="0" r="5715" b="635"/>
            <wp:wrapThrough wrapText="bothSides">
              <wp:wrapPolygon edited="0">
                <wp:start x="0" y="0"/>
                <wp:lineTo x="0" y="21509"/>
                <wp:lineTo x="21519" y="21509"/>
                <wp:lineTo x="21519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974" cy="4476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F0287" w14:textId="48463A6A" w:rsidR="00C746EC" w:rsidRDefault="00C746EC" w:rsidP="00B61F85">
      <w:pPr>
        <w:keepNext/>
        <w:rPr>
          <w:noProof/>
        </w:rPr>
      </w:pPr>
    </w:p>
    <w:p w14:paraId="125888E1" w14:textId="3B3C88D8" w:rsidR="00C746EC" w:rsidRDefault="00C746EC" w:rsidP="00B61F85">
      <w:pPr>
        <w:keepNext/>
        <w:rPr>
          <w:noProof/>
        </w:rPr>
      </w:pPr>
    </w:p>
    <w:p w14:paraId="1E005126" w14:textId="78336898" w:rsidR="00C746EC" w:rsidRDefault="00C746EC" w:rsidP="00B61F85">
      <w:pPr>
        <w:keepNext/>
        <w:rPr>
          <w:noProof/>
        </w:rPr>
      </w:pPr>
    </w:p>
    <w:p w14:paraId="699F2E79" w14:textId="3206DC1E" w:rsidR="00C746EC" w:rsidRDefault="00C746EC" w:rsidP="00B61F85">
      <w:pPr>
        <w:keepNext/>
        <w:rPr>
          <w:noProof/>
        </w:rPr>
      </w:pPr>
    </w:p>
    <w:p w14:paraId="5970ADCA" w14:textId="4F579F66" w:rsidR="00C746EC" w:rsidRDefault="00C746EC" w:rsidP="00B61F85">
      <w:pPr>
        <w:keepNext/>
        <w:rPr>
          <w:noProof/>
        </w:rPr>
      </w:pPr>
    </w:p>
    <w:p w14:paraId="5E845D9E" w14:textId="1E3C6AFD" w:rsidR="00C746EC" w:rsidRDefault="00C746EC" w:rsidP="00B61F85">
      <w:pPr>
        <w:keepNext/>
        <w:rPr>
          <w:noProof/>
        </w:rPr>
      </w:pPr>
    </w:p>
    <w:p w14:paraId="3573C067" w14:textId="30904479" w:rsidR="00C746EC" w:rsidRDefault="00C746EC" w:rsidP="00B61F85">
      <w:pPr>
        <w:keepNext/>
        <w:rPr>
          <w:noProof/>
        </w:rPr>
      </w:pPr>
    </w:p>
    <w:p w14:paraId="50D29D4F" w14:textId="45D87765" w:rsidR="00C746EC" w:rsidRDefault="00C746EC" w:rsidP="00B61F85">
      <w:pPr>
        <w:keepNext/>
        <w:rPr>
          <w:noProof/>
        </w:rPr>
      </w:pPr>
    </w:p>
    <w:p w14:paraId="11419FC7" w14:textId="69EE227E" w:rsidR="003F6758" w:rsidRDefault="003F6758" w:rsidP="00B61F85">
      <w:pPr>
        <w:keepNext/>
        <w:rPr>
          <w:noProof/>
        </w:rPr>
      </w:pPr>
    </w:p>
    <w:p w14:paraId="7F30ED36" w14:textId="51C786DB" w:rsidR="003F6758" w:rsidRDefault="003F6758" w:rsidP="00B61F85">
      <w:pPr>
        <w:keepNext/>
        <w:rPr>
          <w:noProof/>
        </w:rPr>
      </w:pPr>
    </w:p>
    <w:p w14:paraId="1C7D349F" w14:textId="1B8A26B6" w:rsidR="00C746EC" w:rsidRDefault="00C746EC" w:rsidP="00B61F85">
      <w:pPr>
        <w:keepNext/>
        <w:rPr>
          <w:noProof/>
        </w:rPr>
      </w:pPr>
    </w:p>
    <w:p w14:paraId="068FB3E1" w14:textId="2A516908" w:rsidR="00C746EC" w:rsidRDefault="00C746EC" w:rsidP="00B61F85">
      <w:pPr>
        <w:keepNext/>
        <w:rPr>
          <w:noProof/>
        </w:rPr>
      </w:pPr>
    </w:p>
    <w:p w14:paraId="2C07A00C" w14:textId="03518BF7" w:rsidR="00C746EC" w:rsidRDefault="00C746EC" w:rsidP="00B61F85">
      <w:pPr>
        <w:keepNext/>
        <w:rPr>
          <w:noProof/>
        </w:rPr>
      </w:pPr>
    </w:p>
    <w:p w14:paraId="0FA02B47" w14:textId="77777777" w:rsidR="00E14D04" w:rsidRDefault="00E14D04" w:rsidP="007A1B99">
      <w:pPr>
        <w:keepNext/>
        <w:spacing w:line="240" w:lineRule="auto"/>
        <w:jc w:val="both"/>
        <w:rPr>
          <w:noProof/>
          <w:sz w:val="20"/>
          <w:szCs w:val="20"/>
        </w:rPr>
      </w:pPr>
    </w:p>
    <w:p w14:paraId="0EA8ECC2" w14:textId="77777777" w:rsidR="00E14D04" w:rsidRPr="0027055C" w:rsidRDefault="00E14D04" w:rsidP="00E14D04">
      <w:pPr>
        <w:keepNext/>
        <w:spacing w:line="240" w:lineRule="auto"/>
        <w:jc w:val="both"/>
        <w:rPr>
          <w:noProof/>
          <w:sz w:val="20"/>
          <w:szCs w:val="20"/>
        </w:rPr>
      </w:pPr>
      <w:r w:rsidRPr="0027055C">
        <w:rPr>
          <w:noProof/>
          <w:sz w:val="20"/>
          <w:szCs w:val="20"/>
        </w:rPr>
        <w:t xml:space="preserve">A continuación se puede observar la grilla donde se cargarán los </w:t>
      </w:r>
      <w:r w:rsidRPr="0027055C">
        <w:rPr>
          <w:b/>
          <w:bCs/>
          <w:noProof/>
          <w:sz w:val="20"/>
          <w:szCs w:val="20"/>
        </w:rPr>
        <w:t>Actores</w:t>
      </w:r>
      <w:r w:rsidRPr="0027055C">
        <w:rPr>
          <w:noProof/>
          <w:sz w:val="20"/>
          <w:szCs w:val="20"/>
        </w:rPr>
        <w:t>, la grilla está vacía pero puede completarla seleccionando en el listado el nombre y apellido, en este caso al</w:t>
      </w:r>
    </w:p>
    <w:p w14:paraId="13777A7D" w14:textId="54E5D16D" w:rsidR="00D674DC" w:rsidRPr="0027055C" w:rsidRDefault="00D674DC" w:rsidP="007A1B99">
      <w:pPr>
        <w:keepNext/>
        <w:spacing w:line="240" w:lineRule="auto"/>
        <w:jc w:val="both"/>
        <w:rPr>
          <w:noProof/>
          <w:sz w:val="20"/>
          <w:szCs w:val="20"/>
        </w:rPr>
      </w:pPr>
      <w:r w:rsidRPr="0027055C">
        <w:rPr>
          <w:noProof/>
          <w:sz w:val="20"/>
          <w:szCs w:val="20"/>
        </w:rPr>
        <w:t>ingresar el nombre del actor Leo Dicaprio, el apellido es autocompletado. Esto significa que si existe algun actor cumpliendo alguno de los 2 parámetros, el restante será autocompletado con los posibles apellidos/nombres.</w:t>
      </w:r>
    </w:p>
    <w:p w14:paraId="2E68D60C" w14:textId="75863C6C" w:rsidR="00D674DC" w:rsidRPr="0027055C" w:rsidRDefault="00D674DC" w:rsidP="007A1B99">
      <w:pPr>
        <w:keepNext/>
        <w:spacing w:line="240" w:lineRule="auto"/>
        <w:jc w:val="both"/>
        <w:rPr>
          <w:noProof/>
          <w:sz w:val="20"/>
          <w:szCs w:val="20"/>
        </w:rPr>
      </w:pPr>
      <w:r w:rsidRPr="0027055C">
        <w:rPr>
          <w:noProof/>
          <w:sz w:val="20"/>
          <w:szCs w:val="20"/>
        </w:rPr>
        <w:t>Sin embargo, si el actor deseado no existe, podrá escribir su nombre y apellido de manera manual, generando una nueva fila en la Base de Datos.</w:t>
      </w:r>
    </w:p>
    <w:p w14:paraId="2D8976D3" w14:textId="233D47AA" w:rsidR="00C746EC" w:rsidRDefault="00D674DC" w:rsidP="00B61F85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E727B2" wp14:editId="00F31B74">
            <wp:simplePos x="0" y="0"/>
            <wp:positionH relativeFrom="margin">
              <wp:align>center</wp:align>
            </wp:positionH>
            <wp:positionV relativeFrom="paragraph">
              <wp:posOffset>111862</wp:posOffset>
            </wp:positionV>
            <wp:extent cx="3973457" cy="687629"/>
            <wp:effectExtent l="0" t="0" r="0" b="0"/>
            <wp:wrapThrough wrapText="bothSides">
              <wp:wrapPolygon edited="0">
                <wp:start x="0" y="0"/>
                <wp:lineTo x="0" y="20961"/>
                <wp:lineTo x="21438" y="20961"/>
                <wp:lineTo x="2143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3457" cy="68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B9437" w14:textId="334D1053" w:rsidR="00D674DC" w:rsidRDefault="00D674DC" w:rsidP="00B61F85">
      <w:pPr>
        <w:keepNext/>
        <w:rPr>
          <w:noProof/>
        </w:rPr>
      </w:pPr>
    </w:p>
    <w:p w14:paraId="3B928C1E" w14:textId="0980F606" w:rsidR="00D674DC" w:rsidRDefault="00D674DC" w:rsidP="00B61F85">
      <w:pPr>
        <w:keepNext/>
        <w:rPr>
          <w:noProof/>
        </w:rPr>
      </w:pPr>
    </w:p>
    <w:p w14:paraId="6F4E0431" w14:textId="5E572848" w:rsidR="00D674DC" w:rsidRPr="0027055C" w:rsidRDefault="00D674DC" w:rsidP="0027055C">
      <w:pPr>
        <w:keepNext/>
        <w:jc w:val="both"/>
        <w:rPr>
          <w:noProof/>
          <w:sz w:val="20"/>
          <w:szCs w:val="20"/>
        </w:rPr>
      </w:pPr>
      <w:r w:rsidRPr="0027055C">
        <w:rPr>
          <w:noProof/>
          <w:sz w:val="20"/>
          <w:szCs w:val="20"/>
        </w:rPr>
        <w:t xml:space="preserve">De manera similar se encuentran los </w:t>
      </w:r>
      <w:r w:rsidRPr="0027055C">
        <w:rPr>
          <w:b/>
          <w:bCs/>
          <w:noProof/>
          <w:sz w:val="20"/>
          <w:szCs w:val="20"/>
        </w:rPr>
        <w:t>Premios</w:t>
      </w:r>
      <w:r w:rsidRPr="0027055C">
        <w:rPr>
          <w:noProof/>
          <w:sz w:val="20"/>
          <w:szCs w:val="20"/>
        </w:rPr>
        <w:t xml:space="preserve">, </w:t>
      </w:r>
      <w:r w:rsidR="0027055C" w:rsidRPr="0027055C">
        <w:rPr>
          <w:noProof/>
          <w:sz w:val="20"/>
          <w:szCs w:val="20"/>
        </w:rPr>
        <w:t>donde podrá elegir la Casa que premia y luego las distintas categorías.</w:t>
      </w:r>
    </w:p>
    <w:p w14:paraId="550539E8" w14:textId="07D032D4" w:rsidR="00D674DC" w:rsidRPr="0027055C" w:rsidRDefault="0027055C" w:rsidP="0027055C">
      <w:pPr>
        <w:keepNext/>
        <w:jc w:val="both"/>
        <w:rPr>
          <w:noProof/>
          <w:sz w:val="20"/>
          <w:szCs w:val="20"/>
        </w:rPr>
      </w:pPr>
      <w:r w:rsidRPr="0027055C">
        <w:rPr>
          <w:noProof/>
          <w:sz w:val="20"/>
          <w:szCs w:val="20"/>
        </w:rPr>
        <w:t xml:space="preserve">Para guardar la película cargada y una ya vez cargados todos los datos, selecciona la opción </w:t>
      </w:r>
      <w:r w:rsidRPr="0027055C">
        <w:rPr>
          <w:b/>
          <w:bCs/>
          <w:noProof/>
          <w:sz w:val="20"/>
          <w:szCs w:val="20"/>
        </w:rPr>
        <w:t>Guardar</w:t>
      </w:r>
      <w:r w:rsidRPr="0027055C">
        <w:rPr>
          <w:noProof/>
          <w:sz w:val="20"/>
          <w:szCs w:val="20"/>
        </w:rPr>
        <w:t xml:space="preserve"> y mostrará el mensaje de la acción completada.</w:t>
      </w:r>
    </w:p>
    <w:p w14:paraId="4FB2F901" w14:textId="4E288114" w:rsidR="0027055C" w:rsidRDefault="0027055C" w:rsidP="00B61F85">
      <w:pPr>
        <w:keepNext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9F66FFB" wp14:editId="2F2638FB">
            <wp:simplePos x="0" y="0"/>
            <wp:positionH relativeFrom="margin">
              <wp:posOffset>2128520</wp:posOffset>
            </wp:positionH>
            <wp:positionV relativeFrom="paragraph">
              <wp:posOffset>25044</wp:posOffset>
            </wp:positionV>
            <wp:extent cx="1525499" cy="962115"/>
            <wp:effectExtent l="0" t="0" r="0" b="0"/>
            <wp:wrapThrough wrapText="bothSides">
              <wp:wrapPolygon edited="0">
                <wp:start x="0" y="0"/>
                <wp:lineTo x="0" y="20958"/>
                <wp:lineTo x="21312" y="20958"/>
                <wp:lineTo x="21312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5499" cy="96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4E6AC" w14:textId="5AD23AD9" w:rsidR="0027055C" w:rsidRDefault="0027055C" w:rsidP="00B61F85">
      <w:pPr>
        <w:keepNext/>
        <w:rPr>
          <w:noProof/>
        </w:rPr>
      </w:pPr>
    </w:p>
    <w:p w14:paraId="1B829982" w14:textId="324D8C63" w:rsidR="0027055C" w:rsidRDefault="0027055C" w:rsidP="00B61F85">
      <w:pPr>
        <w:keepNext/>
        <w:rPr>
          <w:noProof/>
        </w:rPr>
      </w:pPr>
    </w:p>
    <w:p w14:paraId="6A61E895" w14:textId="76343A35" w:rsidR="0027055C" w:rsidRPr="0028707F" w:rsidRDefault="0027055C" w:rsidP="007A1B99">
      <w:pPr>
        <w:keepNext/>
        <w:jc w:val="both"/>
        <w:rPr>
          <w:noProof/>
          <w:sz w:val="20"/>
          <w:szCs w:val="20"/>
        </w:rPr>
      </w:pPr>
      <w:r w:rsidRPr="0028707F">
        <w:rPr>
          <w:noProof/>
          <w:sz w:val="20"/>
          <w:szCs w:val="20"/>
        </w:rPr>
        <w:t xml:space="preserve">Si ud. Desea modificar los datos de alguna película registrada, debe elegir la opción </w:t>
      </w:r>
      <w:r w:rsidRPr="0028707F">
        <w:rPr>
          <w:b/>
          <w:bCs/>
          <w:noProof/>
          <w:sz w:val="20"/>
          <w:szCs w:val="20"/>
        </w:rPr>
        <w:t>Modificar</w:t>
      </w:r>
      <w:r w:rsidRPr="0028707F">
        <w:rPr>
          <w:noProof/>
          <w:sz w:val="20"/>
          <w:szCs w:val="20"/>
        </w:rPr>
        <w:t>. Limpiará todos los campos y desbloqueará la búsqueda por ID o por nombre, éste último será autocompletado con el nombre de la película que desea</w:t>
      </w:r>
      <w:r w:rsidR="00C101A7" w:rsidRPr="0028707F">
        <w:rPr>
          <w:noProof/>
          <w:sz w:val="20"/>
          <w:szCs w:val="20"/>
        </w:rPr>
        <w:t xml:space="preserve"> editar</w:t>
      </w:r>
      <w:r w:rsidRPr="0028707F">
        <w:rPr>
          <w:noProof/>
          <w:sz w:val="20"/>
          <w:szCs w:val="20"/>
        </w:rPr>
        <w:t>.</w:t>
      </w:r>
    </w:p>
    <w:p w14:paraId="7739A31F" w14:textId="7FE6D687" w:rsidR="00D674DC" w:rsidRDefault="00C101A7" w:rsidP="00B61F85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A05DA5D" wp14:editId="279FA083">
            <wp:simplePos x="0" y="0"/>
            <wp:positionH relativeFrom="margin">
              <wp:align>center</wp:align>
            </wp:positionH>
            <wp:positionV relativeFrom="paragraph">
              <wp:posOffset>407493</wp:posOffset>
            </wp:positionV>
            <wp:extent cx="3286125" cy="800100"/>
            <wp:effectExtent l="0" t="0" r="9525" b="0"/>
            <wp:wrapThrough wrapText="bothSides">
              <wp:wrapPolygon edited="0">
                <wp:start x="0" y="0"/>
                <wp:lineTo x="0" y="21086"/>
                <wp:lineTo x="21537" y="21086"/>
                <wp:lineTo x="21537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70E2A" w14:textId="77777777" w:rsidR="003F6758" w:rsidRPr="00A97EEC" w:rsidRDefault="003F6758" w:rsidP="003F6758">
      <w:pPr>
        <w:pStyle w:val="Ttulo1"/>
        <w:spacing w:line="192" w:lineRule="auto"/>
        <w:rPr>
          <w:noProof/>
        </w:rPr>
      </w:pPr>
      <w:bookmarkStart w:id="5" w:name="_Toc55236174"/>
      <w:r>
        <w:rPr>
          <w:noProof/>
          <w:lang w:bidi="es-ES"/>
        </w:rPr>
        <w:t>Generación de Reportes – R. Películas</w:t>
      </w:r>
      <w:bookmarkEnd w:id="5"/>
    </w:p>
    <w:p w14:paraId="482FCA94" w14:textId="53366317" w:rsidR="00453E6A" w:rsidRDefault="00453E6A" w:rsidP="003F6758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drawing>
          <wp:anchor distT="0" distB="0" distL="114300" distR="114300" simplePos="0" relativeHeight="251682816" behindDoc="0" locked="0" layoutInCell="1" allowOverlap="1" wp14:anchorId="0203424C" wp14:editId="7445398E">
            <wp:simplePos x="0" y="0"/>
            <wp:positionH relativeFrom="margin">
              <wp:posOffset>314325</wp:posOffset>
            </wp:positionH>
            <wp:positionV relativeFrom="paragraph">
              <wp:posOffset>406400</wp:posOffset>
            </wp:positionV>
            <wp:extent cx="5127625" cy="3379470"/>
            <wp:effectExtent l="0" t="0" r="0" b="0"/>
            <wp:wrapThrough wrapText="bothSides">
              <wp:wrapPolygon edited="0">
                <wp:start x="0" y="0"/>
                <wp:lineTo x="0" y="21430"/>
                <wp:lineTo x="21506" y="21430"/>
                <wp:lineTo x="2150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758">
        <w:rPr>
          <w:noProof/>
        </w:rPr>
        <w:t>P</w:t>
      </w:r>
      <w:r w:rsidR="003F6758" w:rsidRPr="00F154C2">
        <w:rPr>
          <w:noProof/>
          <w:sz w:val="20"/>
          <w:szCs w:val="20"/>
          <w:lang w:bidi="es-ES"/>
        </w:rPr>
        <w:t>ara acceder a</w:t>
      </w:r>
      <w:r w:rsidR="003F6758">
        <w:rPr>
          <w:noProof/>
          <w:sz w:val="20"/>
          <w:szCs w:val="20"/>
          <w:lang w:bidi="es-ES"/>
        </w:rPr>
        <w:t xml:space="preserve">l </w:t>
      </w:r>
      <w:r w:rsidR="003F6758" w:rsidRPr="003F6758">
        <w:rPr>
          <w:b/>
          <w:bCs/>
          <w:noProof/>
          <w:sz w:val="20"/>
          <w:szCs w:val="20"/>
          <w:lang w:bidi="es-ES"/>
        </w:rPr>
        <w:t>Reporte de Películas</w:t>
      </w:r>
      <w:r w:rsidR="003F6758">
        <w:rPr>
          <w:noProof/>
          <w:sz w:val="20"/>
          <w:szCs w:val="20"/>
          <w:lang w:bidi="es-ES"/>
        </w:rPr>
        <w:t xml:space="preserve"> </w:t>
      </w:r>
      <w:r w:rsidR="003F6758" w:rsidRPr="00F154C2">
        <w:rPr>
          <w:noProof/>
          <w:sz w:val="20"/>
          <w:szCs w:val="20"/>
          <w:lang w:bidi="es-ES"/>
        </w:rPr>
        <w:t xml:space="preserve">debe seleccionar las opciones </w:t>
      </w:r>
      <w:r w:rsidR="007A1B99">
        <w:rPr>
          <w:rStyle w:val="Textoennegrita"/>
          <w:noProof/>
          <w:sz w:val="20"/>
          <w:szCs w:val="20"/>
          <w:lang w:bidi="es-ES"/>
        </w:rPr>
        <w:t>Reportes</w:t>
      </w:r>
      <w:r w:rsidR="003F6758" w:rsidRPr="00F154C2">
        <w:rPr>
          <w:noProof/>
          <w:sz w:val="20"/>
          <w:szCs w:val="20"/>
          <w:lang w:bidi="es-ES"/>
        </w:rPr>
        <w:t xml:space="preserve"> &gt; </w:t>
      </w:r>
      <w:r w:rsidR="007A1B99">
        <w:rPr>
          <w:rStyle w:val="Textoennegrita"/>
          <w:noProof/>
          <w:sz w:val="20"/>
          <w:szCs w:val="20"/>
          <w:lang w:bidi="es-ES"/>
        </w:rPr>
        <w:t>Peliculas</w:t>
      </w:r>
      <w:r w:rsidR="003F6758"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="003F6758" w:rsidRPr="00F154C2">
        <w:rPr>
          <w:noProof/>
          <w:sz w:val="20"/>
          <w:szCs w:val="20"/>
          <w:lang w:bidi="es-ES"/>
        </w:rPr>
        <w:t xml:space="preserve">a continuación, la ventana de </w:t>
      </w:r>
      <w:r w:rsidR="003F6758">
        <w:rPr>
          <w:b/>
          <w:bCs/>
          <w:noProof/>
          <w:sz w:val="20"/>
          <w:szCs w:val="20"/>
          <w:lang w:bidi="es-ES"/>
        </w:rPr>
        <w:t>Reporte de Películas</w:t>
      </w:r>
      <w:r w:rsidR="003F6758" w:rsidRPr="00F154C2">
        <w:rPr>
          <w:noProof/>
          <w:sz w:val="20"/>
          <w:szCs w:val="20"/>
          <w:lang w:bidi="es-ES"/>
        </w:rPr>
        <w:t xml:space="preserve"> se abrirá.</w:t>
      </w:r>
    </w:p>
    <w:p w14:paraId="20D938AF" w14:textId="455DE301" w:rsidR="007A1B99" w:rsidRDefault="007A1B99" w:rsidP="003F6758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>Esta función es breve, permite filtrar por fecha de estreno y fin de proyección, país de origen y director de la película.</w:t>
      </w:r>
    </w:p>
    <w:p w14:paraId="0C7DDC94" w14:textId="016B92B0" w:rsidR="007A1B99" w:rsidRDefault="007A1B99" w:rsidP="003F6758">
      <w:pPr>
        <w:jc w:val="both"/>
        <w:rPr>
          <w:i/>
          <w:iCs/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El botón </w:t>
      </w:r>
      <w:r>
        <w:rPr>
          <w:b/>
          <w:bCs/>
          <w:noProof/>
          <w:sz w:val="20"/>
          <w:szCs w:val="20"/>
          <w:lang w:bidi="es-ES"/>
        </w:rPr>
        <w:t>Mostrar</w:t>
      </w:r>
      <w:r>
        <w:rPr>
          <w:noProof/>
          <w:sz w:val="20"/>
          <w:szCs w:val="20"/>
          <w:lang w:bidi="es-ES"/>
        </w:rPr>
        <w:t xml:space="preserve"> limpia el </w:t>
      </w:r>
      <w:r w:rsidR="00453E6A">
        <w:rPr>
          <w:noProof/>
          <w:sz w:val="20"/>
          <w:szCs w:val="20"/>
          <w:lang w:bidi="es-ES"/>
        </w:rPr>
        <w:t>listado</w:t>
      </w:r>
      <w:r>
        <w:rPr>
          <w:noProof/>
          <w:sz w:val="20"/>
          <w:szCs w:val="20"/>
          <w:lang w:bidi="es-ES"/>
        </w:rPr>
        <w:t xml:space="preserve"> inferior y muestra por pantalla completamente todas las películas y sus datos existentes en la </w:t>
      </w:r>
      <w:r>
        <w:rPr>
          <w:i/>
          <w:iCs/>
          <w:noProof/>
          <w:sz w:val="20"/>
          <w:szCs w:val="20"/>
          <w:lang w:bidi="es-ES"/>
        </w:rPr>
        <w:t>Base de Datos</w:t>
      </w:r>
      <w:r>
        <w:rPr>
          <w:noProof/>
          <w:sz w:val="20"/>
          <w:szCs w:val="20"/>
          <w:lang w:bidi="es-ES"/>
        </w:rPr>
        <w:t>.</w:t>
      </w:r>
    </w:p>
    <w:p w14:paraId="79DC45C0" w14:textId="338624BE" w:rsidR="00453E6A" w:rsidRPr="008A3E35" w:rsidRDefault="007A1B99" w:rsidP="008A3E35">
      <w:pPr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lastRenderedPageBreak/>
        <w:t>Por otro lado, el botón filtrar permite buscar a través</w:t>
      </w:r>
      <w:r w:rsidR="00453E6A">
        <w:rPr>
          <w:noProof/>
          <w:sz w:val="20"/>
          <w:szCs w:val="20"/>
          <w:lang w:bidi="es-ES"/>
        </w:rPr>
        <w:t xml:space="preserve"> de todos los registros de la </w:t>
      </w:r>
      <w:r w:rsidR="00453E6A">
        <w:rPr>
          <w:i/>
          <w:iCs/>
          <w:noProof/>
          <w:sz w:val="20"/>
          <w:szCs w:val="20"/>
          <w:lang w:bidi="es-ES"/>
        </w:rPr>
        <w:t>Base de Datos</w:t>
      </w:r>
      <w:r w:rsidR="00453E6A">
        <w:rPr>
          <w:noProof/>
          <w:sz w:val="20"/>
          <w:szCs w:val="20"/>
          <w:lang w:bidi="es-ES"/>
        </w:rPr>
        <w:t xml:space="preserve"> y mostrar sólo los que cumplan con los datos anteriormente seleccionados.</w:t>
      </w:r>
    </w:p>
    <w:p w14:paraId="7539F7E7" w14:textId="4D8B391A" w:rsidR="00453E6A" w:rsidRDefault="00453E6A" w:rsidP="007A1B99">
      <w:pPr>
        <w:pStyle w:val="Imagen"/>
        <w:jc w:val="left"/>
        <w:rPr>
          <w:noProof/>
          <w:sz w:val="20"/>
          <w:szCs w:val="20"/>
        </w:rPr>
      </w:pPr>
      <w:r w:rsidRPr="00453E6A">
        <w:rPr>
          <w:noProof/>
          <w:sz w:val="20"/>
          <w:szCs w:val="20"/>
        </w:rPr>
        <w:t xml:space="preserve">A continuación podemos observar que </w:t>
      </w:r>
      <w:r>
        <w:rPr>
          <w:noProof/>
          <w:sz w:val="20"/>
          <w:szCs w:val="20"/>
        </w:rPr>
        <w:t>los listados</w:t>
      </w:r>
      <w:r w:rsidRPr="00453E6A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se completan con los datos de Directores y Países respectivamente, registrados.</w:t>
      </w:r>
    </w:p>
    <w:p w14:paraId="584617AF" w14:textId="3092CA0D" w:rsidR="00453E6A" w:rsidRDefault="00224B13" w:rsidP="007A1B99">
      <w:pPr>
        <w:pStyle w:val="Imagen"/>
        <w:jc w:val="left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797505" wp14:editId="53D91E01">
            <wp:simplePos x="0" y="0"/>
            <wp:positionH relativeFrom="margin">
              <wp:posOffset>2934665</wp:posOffset>
            </wp:positionH>
            <wp:positionV relativeFrom="paragraph">
              <wp:posOffset>109093</wp:posOffset>
            </wp:positionV>
            <wp:extent cx="2055495" cy="862965"/>
            <wp:effectExtent l="0" t="0" r="1905" b="0"/>
            <wp:wrapThrough wrapText="bothSides">
              <wp:wrapPolygon edited="0">
                <wp:start x="0" y="0"/>
                <wp:lineTo x="0" y="20980"/>
                <wp:lineTo x="21420" y="20980"/>
                <wp:lineTo x="2142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7BF3E47" wp14:editId="11277568">
            <wp:simplePos x="0" y="0"/>
            <wp:positionH relativeFrom="column">
              <wp:posOffset>343205</wp:posOffset>
            </wp:positionH>
            <wp:positionV relativeFrom="paragraph">
              <wp:posOffset>111862</wp:posOffset>
            </wp:positionV>
            <wp:extent cx="1916430" cy="951230"/>
            <wp:effectExtent l="0" t="0" r="7620" b="1270"/>
            <wp:wrapThrough wrapText="bothSides">
              <wp:wrapPolygon edited="0">
                <wp:start x="0" y="0"/>
                <wp:lineTo x="0" y="21196"/>
                <wp:lineTo x="21471" y="21196"/>
                <wp:lineTo x="2147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C1EE93" w14:textId="5D5F62B9" w:rsidR="00453E6A" w:rsidRDefault="00453E6A" w:rsidP="007A1B99">
      <w:pPr>
        <w:pStyle w:val="Imagen"/>
        <w:jc w:val="left"/>
        <w:rPr>
          <w:noProof/>
          <w:sz w:val="20"/>
          <w:szCs w:val="20"/>
        </w:rPr>
      </w:pPr>
    </w:p>
    <w:p w14:paraId="11D08CDB" w14:textId="4F641655" w:rsidR="00453E6A" w:rsidRDefault="00453E6A" w:rsidP="007A1B99">
      <w:pPr>
        <w:pStyle w:val="Imagen"/>
        <w:jc w:val="left"/>
        <w:rPr>
          <w:noProof/>
          <w:sz w:val="20"/>
          <w:szCs w:val="20"/>
        </w:rPr>
      </w:pPr>
    </w:p>
    <w:p w14:paraId="040B3D7C" w14:textId="5938F402" w:rsidR="007A1B99" w:rsidRDefault="007A1B99" w:rsidP="007A1B99">
      <w:pPr>
        <w:pStyle w:val="Imagen"/>
        <w:jc w:val="left"/>
        <w:rPr>
          <w:noProof/>
        </w:rPr>
      </w:pPr>
    </w:p>
    <w:p w14:paraId="4A184F1F" w14:textId="64C55FC8" w:rsidR="00453E6A" w:rsidRDefault="00224B13" w:rsidP="007A1B99">
      <w:pPr>
        <w:pStyle w:val="Imagen"/>
        <w:jc w:val="left"/>
        <w:rPr>
          <w:noProof/>
          <w:sz w:val="20"/>
          <w:szCs w:val="20"/>
        </w:rPr>
      </w:pPr>
      <w:r w:rsidRPr="00224B13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6C069982" wp14:editId="101084DA">
            <wp:simplePos x="0" y="0"/>
            <wp:positionH relativeFrom="margin">
              <wp:align>right</wp:align>
            </wp:positionH>
            <wp:positionV relativeFrom="paragraph">
              <wp:posOffset>609244</wp:posOffset>
            </wp:positionV>
            <wp:extent cx="5727700" cy="3832860"/>
            <wp:effectExtent l="0" t="0" r="6350" b="0"/>
            <wp:wrapThrough wrapText="bothSides">
              <wp:wrapPolygon edited="0">
                <wp:start x="0" y="0"/>
                <wp:lineTo x="0" y="21471"/>
                <wp:lineTo x="21552" y="21471"/>
                <wp:lineTo x="2155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t>En la siguiente imagen se puede evidenciar un filtrado exitoso discriminando las películas sólo por País y Director, sin seleccionar fecha de estreno ni fin de proyección.</w:t>
      </w:r>
    </w:p>
    <w:p w14:paraId="02F86B87" w14:textId="0F41D4CA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6B8D0C72" w14:textId="1724D733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7B608FB3" w14:textId="4275AD81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378E01DC" w14:textId="5DEA2026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3DE501B3" w14:textId="157EF6D6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49A121F3" w14:textId="5F9FA5B4" w:rsidR="00224B13" w:rsidRPr="00A97EEC" w:rsidRDefault="00224B13" w:rsidP="00224B13">
      <w:pPr>
        <w:pStyle w:val="Ttulo1"/>
        <w:spacing w:line="192" w:lineRule="auto"/>
        <w:rPr>
          <w:noProof/>
        </w:rPr>
      </w:pPr>
      <w:bookmarkStart w:id="6" w:name="_Toc55236175"/>
      <w:r>
        <w:rPr>
          <w:noProof/>
          <w:lang w:bidi="es-ES"/>
        </w:rPr>
        <w:lastRenderedPageBreak/>
        <w:t>Reporte de Salas</w:t>
      </w:r>
      <w:bookmarkEnd w:id="6"/>
    </w:p>
    <w:p w14:paraId="42D03C2B" w14:textId="7F1F526E" w:rsidR="00224B13" w:rsidRDefault="00224B13" w:rsidP="00670F2A">
      <w:pPr>
        <w:pStyle w:val="Imagen"/>
        <w:jc w:val="both"/>
        <w:rPr>
          <w:noProof/>
          <w:sz w:val="20"/>
          <w:szCs w:val="20"/>
        </w:rPr>
      </w:pPr>
      <w:r w:rsidRPr="00F154C2">
        <w:rPr>
          <w:noProof/>
          <w:sz w:val="20"/>
          <w:szCs w:val="20"/>
          <w:lang w:bidi="es-ES"/>
        </w:rPr>
        <w:t xml:space="preserve">Para acceder a </w:t>
      </w:r>
      <w:r>
        <w:rPr>
          <w:noProof/>
          <w:sz w:val="20"/>
          <w:szCs w:val="20"/>
          <w:lang w:bidi="es-ES"/>
        </w:rPr>
        <w:t xml:space="preserve">los </w:t>
      </w:r>
      <w:r>
        <w:rPr>
          <w:b/>
          <w:bCs/>
          <w:noProof/>
          <w:sz w:val="20"/>
          <w:szCs w:val="20"/>
          <w:lang w:bidi="es-ES"/>
        </w:rPr>
        <w:t>Reportes de Salas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>
        <w:rPr>
          <w:rStyle w:val="Textoennegrita"/>
          <w:noProof/>
          <w:sz w:val="20"/>
          <w:szCs w:val="20"/>
          <w:lang w:bidi="es-ES"/>
        </w:rPr>
        <w:t>Reportes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Salas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>
        <w:rPr>
          <w:b/>
          <w:bCs/>
          <w:noProof/>
          <w:sz w:val="20"/>
          <w:szCs w:val="20"/>
          <w:lang w:bidi="es-ES"/>
        </w:rPr>
        <w:t>Reportes de Salas</w:t>
      </w:r>
      <w:r w:rsidRPr="00F154C2">
        <w:rPr>
          <w:noProof/>
          <w:sz w:val="20"/>
          <w:szCs w:val="20"/>
          <w:lang w:bidi="es-ES"/>
        </w:rPr>
        <w:t xml:space="preserve"> se abrirá</w:t>
      </w:r>
      <w:r>
        <w:rPr>
          <w:noProof/>
          <w:sz w:val="20"/>
          <w:szCs w:val="20"/>
          <w:lang w:bidi="es-ES"/>
        </w:rPr>
        <w:t>.</w:t>
      </w:r>
    </w:p>
    <w:p w14:paraId="7280E9A2" w14:textId="2472E998" w:rsidR="00224B13" w:rsidRDefault="00224B13" w:rsidP="00670F2A">
      <w:pPr>
        <w:pStyle w:val="Imagen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Este </w:t>
      </w:r>
      <w:r w:rsidR="00E30383">
        <w:rPr>
          <w:noProof/>
          <w:sz w:val="20"/>
          <w:szCs w:val="20"/>
        </w:rPr>
        <w:t xml:space="preserve">reporte muestra las salas registradas en la </w:t>
      </w:r>
      <w:r w:rsidR="00E30383">
        <w:rPr>
          <w:i/>
          <w:iCs/>
          <w:noProof/>
          <w:sz w:val="20"/>
          <w:szCs w:val="20"/>
        </w:rPr>
        <w:t>Base de Datos</w:t>
      </w:r>
      <w:r w:rsidR="00E30383">
        <w:rPr>
          <w:noProof/>
          <w:sz w:val="20"/>
          <w:szCs w:val="20"/>
        </w:rPr>
        <w:t xml:space="preserve"> en un listado.</w:t>
      </w:r>
    </w:p>
    <w:p w14:paraId="67782756" w14:textId="565F7819" w:rsidR="00E30383" w:rsidRPr="00E30383" w:rsidRDefault="00E30383" w:rsidP="00670F2A">
      <w:pPr>
        <w:pStyle w:val="Imagen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20D5ED24" wp14:editId="42BF8EBE">
            <wp:simplePos x="0" y="0"/>
            <wp:positionH relativeFrom="margin">
              <wp:align>right</wp:align>
            </wp:positionH>
            <wp:positionV relativeFrom="paragraph">
              <wp:posOffset>391338</wp:posOffset>
            </wp:positionV>
            <wp:extent cx="5727700" cy="3906520"/>
            <wp:effectExtent l="0" t="0" r="6350" b="0"/>
            <wp:wrapThrough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t xml:space="preserve">Los campos para filtrar son </w:t>
      </w:r>
      <w:r w:rsidRPr="00E30383">
        <w:rPr>
          <w:i/>
          <w:iCs/>
          <w:noProof/>
          <w:sz w:val="20"/>
          <w:szCs w:val="20"/>
        </w:rPr>
        <w:t>Capacidad, Ubicación y posibilidad de 3D</w:t>
      </w:r>
      <w:r w:rsidR="008A3E35">
        <w:rPr>
          <w:i/>
          <w:iCs/>
          <w:noProof/>
          <w:sz w:val="20"/>
          <w:szCs w:val="20"/>
        </w:rPr>
        <w:t xml:space="preserve"> </w:t>
      </w:r>
      <w:r w:rsidR="008A3E35">
        <w:rPr>
          <w:noProof/>
          <w:sz w:val="20"/>
          <w:szCs w:val="20"/>
        </w:rPr>
        <w:t>y el límite de capacidad es 999</w:t>
      </w:r>
      <w:r>
        <w:rPr>
          <w:noProof/>
          <w:sz w:val="20"/>
          <w:szCs w:val="20"/>
        </w:rPr>
        <w:t>.</w:t>
      </w:r>
    </w:p>
    <w:p w14:paraId="65F8D987" w14:textId="15747A73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66B7BE0B" w14:textId="67D81A69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28F45077" w14:textId="1987A18F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350A2126" w14:textId="1EF879BB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677F2B5B" w14:textId="1A3A4B71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1E12E99D" w14:textId="74EBC1DC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46A5DE01" w14:textId="3071C7F9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6D6D395C" w14:textId="123E732A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00D4C5BD" w14:textId="1233FB6E" w:rsidR="00224B13" w:rsidRDefault="00224B13" w:rsidP="007A1B99">
      <w:pPr>
        <w:pStyle w:val="Imagen"/>
        <w:jc w:val="left"/>
        <w:rPr>
          <w:noProof/>
          <w:sz w:val="20"/>
          <w:szCs w:val="20"/>
        </w:rPr>
      </w:pPr>
    </w:p>
    <w:p w14:paraId="105D6248" w14:textId="6F77FAA8" w:rsidR="00224B13" w:rsidRPr="00224B13" w:rsidRDefault="00224B13" w:rsidP="00224B13">
      <w:pPr>
        <w:pStyle w:val="Ttulo1"/>
        <w:spacing w:line="192" w:lineRule="auto"/>
        <w:rPr>
          <w:noProof/>
        </w:rPr>
      </w:pPr>
      <w:bookmarkStart w:id="7" w:name="_Toc55236176"/>
      <w:r>
        <w:rPr>
          <w:noProof/>
          <w:lang w:bidi="es-ES"/>
        </w:rPr>
        <w:lastRenderedPageBreak/>
        <w:t>Reporte de Promociones</w:t>
      </w:r>
      <w:bookmarkEnd w:id="7"/>
    </w:p>
    <w:p w14:paraId="603DFAA5" w14:textId="30ABCBAF" w:rsidR="00224B13" w:rsidRDefault="00224B13" w:rsidP="00670F2A">
      <w:pPr>
        <w:pStyle w:val="Imagen"/>
        <w:spacing w:before="120" w:line="240" w:lineRule="auto"/>
        <w:jc w:val="both"/>
        <w:rPr>
          <w:noProof/>
          <w:sz w:val="20"/>
          <w:szCs w:val="20"/>
        </w:rPr>
      </w:pPr>
      <w:r w:rsidRPr="00F154C2">
        <w:rPr>
          <w:noProof/>
          <w:sz w:val="20"/>
          <w:szCs w:val="20"/>
          <w:lang w:bidi="es-ES"/>
        </w:rPr>
        <w:t xml:space="preserve">Para acceder a </w:t>
      </w:r>
      <w:r>
        <w:rPr>
          <w:noProof/>
          <w:sz w:val="20"/>
          <w:szCs w:val="20"/>
          <w:lang w:bidi="es-ES"/>
        </w:rPr>
        <w:t xml:space="preserve">los </w:t>
      </w:r>
      <w:r>
        <w:rPr>
          <w:b/>
          <w:bCs/>
          <w:noProof/>
          <w:sz w:val="20"/>
          <w:szCs w:val="20"/>
          <w:lang w:bidi="es-ES"/>
        </w:rPr>
        <w:t>Reportes de Promociones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>
        <w:rPr>
          <w:rStyle w:val="Textoennegrita"/>
          <w:noProof/>
          <w:sz w:val="20"/>
          <w:szCs w:val="20"/>
          <w:lang w:bidi="es-ES"/>
        </w:rPr>
        <w:t>Reportes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Promos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>
        <w:rPr>
          <w:b/>
          <w:bCs/>
          <w:noProof/>
          <w:sz w:val="20"/>
          <w:szCs w:val="20"/>
          <w:lang w:bidi="es-ES"/>
        </w:rPr>
        <w:t>Reportes de Promociones</w:t>
      </w:r>
      <w:r w:rsidRPr="00F154C2">
        <w:rPr>
          <w:noProof/>
          <w:sz w:val="20"/>
          <w:szCs w:val="20"/>
          <w:lang w:bidi="es-ES"/>
        </w:rPr>
        <w:t xml:space="preserve"> se abrirá</w:t>
      </w:r>
      <w:r>
        <w:rPr>
          <w:noProof/>
          <w:sz w:val="20"/>
          <w:szCs w:val="20"/>
          <w:lang w:bidi="es-ES"/>
        </w:rPr>
        <w:t>.</w:t>
      </w:r>
    </w:p>
    <w:p w14:paraId="3DBF17DB" w14:textId="6EB4495F" w:rsidR="00E30383" w:rsidRDefault="00E30383" w:rsidP="00670F2A">
      <w:pPr>
        <w:pStyle w:val="Imagen"/>
        <w:spacing w:before="120"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Este reporte muestra las promociones registradas en la </w:t>
      </w:r>
      <w:r>
        <w:rPr>
          <w:i/>
          <w:iCs/>
          <w:noProof/>
          <w:sz w:val="20"/>
          <w:szCs w:val="20"/>
        </w:rPr>
        <w:t>Base de Datos</w:t>
      </w:r>
      <w:r>
        <w:rPr>
          <w:noProof/>
          <w:sz w:val="20"/>
          <w:szCs w:val="20"/>
        </w:rPr>
        <w:t xml:space="preserve"> en un listado.</w:t>
      </w:r>
    </w:p>
    <w:p w14:paraId="4E112661" w14:textId="7AC15F78" w:rsidR="00E30383" w:rsidRDefault="00E30383" w:rsidP="00670F2A">
      <w:pPr>
        <w:pStyle w:val="Imagen"/>
        <w:spacing w:before="120"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133864CA" wp14:editId="2A11DFA8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4399280" cy="2706370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t xml:space="preserve">Sólo es factible filtrar las promociones por </w:t>
      </w:r>
      <w:r w:rsidRPr="00E30383">
        <w:rPr>
          <w:i/>
          <w:iCs/>
          <w:noProof/>
          <w:sz w:val="20"/>
          <w:szCs w:val="20"/>
        </w:rPr>
        <w:t>fecha de vigencia.</w:t>
      </w:r>
    </w:p>
    <w:p w14:paraId="5ED58D02" w14:textId="13E452CD" w:rsidR="00224B13" w:rsidRPr="00A97EEC" w:rsidRDefault="00224B13" w:rsidP="00E30383">
      <w:pPr>
        <w:pStyle w:val="Ttulo1"/>
        <w:rPr>
          <w:noProof/>
        </w:rPr>
      </w:pPr>
      <w:bookmarkStart w:id="8" w:name="_Toc55236177"/>
      <w:r>
        <w:rPr>
          <w:noProof/>
          <w:lang w:bidi="es-ES"/>
        </w:rPr>
        <w:t>Reporte de Empleados</w:t>
      </w:r>
      <w:bookmarkEnd w:id="8"/>
    </w:p>
    <w:p w14:paraId="65AA66A2" w14:textId="44387D96" w:rsidR="00224B13" w:rsidRDefault="00224B13" w:rsidP="00670F2A">
      <w:pPr>
        <w:pStyle w:val="Imagen"/>
        <w:spacing w:line="240" w:lineRule="auto"/>
        <w:jc w:val="both"/>
        <w:rPr>
          <w:noProof/>
          <w:sz w:val="20"/>
          <w:szCs w:val="20"/>
        </w:rPr>
      </w:pPr>
      <w:r w:rsidRPr="00F154C2">
        <w:rPr>
          <w:noProof/>
          <w:sz w:val="20"/>
          <w:szCs w:val="20"/>
          <w:lang w:bidi="es-ES"/>
        </w:rPr>
        <w:t xml:space="preserve">Para acceder a </w:t>
      </w:r>
      <w:r>
        <w:rPr>
          <w:noProof/>
          <w:sz w:val="20"/>
          <w:szCs w:val="20"/>
          <w:lang w:bidi="es-ES"/>
        </w:rPr>
        <w:t xml:space="preserve">los </w:t>
      </w:r>
      <w:r>
        <w:rPr>
          <w:b/>
          <w:bCs/>
          <w:noProof/>
          <w:sz w:val="20"/>
          <w:szCs w:val="20"/>
          <w:lang w:bidi="es-ES"/>
        </w:rPr>
        <w:t>Reportes de Empleados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>
        <w:rPr>
          <w:rStyle w:val="Textoennegrita"/>
          <w:noProof/>
          <w:sz w:val="20"/>
          <w:szCs w:val="20"/>
          <w:lang w:bidi="es-ES"/>
        </w:rPr>
        <w:t>Reportes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Empleados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>
        <w:rPr>
          <w:b/>
          <w:bCs/>
          <w:noProof/>
          <w:sz w:val="20"/>
          <w:szCs w:val="20"/>
          <w:lang w:bidi="es-ES"/>
        </w:rPr>
        <w:t>Reportes de Empleados</w:t>
      </w:r>
      <w:r w:rsidRPr="00F154C2">
        <w:rPr>
          <w:noProof/>
          <w:sz w:val="20"/>
          <w:szCs w:val="20"/>
          <w:lang w:bidi="es-ES"/>
        </w:rPr>
        <w:t xml:space="preserve"> se abrirá</w:t>
      </w:r>
      <w:r>
        <w:rPr>
          <w:noProof/>
          <w:sz w:val="20"/>
          <w:szCs w:val="20"/>
          <w:lang w:bidi="es-ES"/>
        </w:rPr>
        <w:t>.</w:t>
      </w:r>
    </w:p>
    <w:p w14:paraId="7EB703E2" w14:textId="09023C0B" w:rsidR="00E30383" w:rsidRDefault="00E30383" w:rsidP="00670F2A">
      <w:pPr>
        <w:pStyle w:val="Imagen"/>
        <w:spacing w:before="120"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Este reporte muestra los empleados registrados en la </w:t>
      </w:r>
      <w:r>
        <w:rPr>
          <w:i/>
          <w:iCs/>
          <w:noProof/>
          <w:sz w:val="20"/>
          <w:szCs w:val="20"/>
        </w:rPr>
        <w:t>Base de Datos</w:t>
      </w:r>
      <w:r>
        <w:rPr>
          <w:noProof/>
          <w:sz w:val="20"/>
          <w:szCs w:val="20"/>
        </w:rPr>
        <w:t xml:space="preserve"> en un listado.</w:t>
      </w:r>
    </w:p>
    <w:p w14:paraId="77785804" w14:textId="5DB36C94" w:rsidR="00224B13" w:rsidRDefault="00E30383" w:rsidP="00670F2A">
      <w:pPr>
        <w:pStyle w:val="Imagen"/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38D7685F" wp14:editId="1488D8C0">
            <wp:simplePos x="0" y="0"/>
            <wp:positionH relativeFrom="margin">
              <wp:posOffset>577850</wp:posOffset>
            </wp:positionH>
            <wp:positionV relativeFrom="paragraph">
              <wp:posOffset>415925</wp:posOffset>
            </wp:positionV>
            <wp:extent cx="4578985" cy="2672715"/>
            <wp:effectExtent l="0" t="0" r="0" b="0"/>
            <wp:wrapThrough wrapText="bothSides">
              <wp:wrapPolygon edited="0">
                <wp:start x="0" y="0"/>
                <wp:lineTo x="0" y="21400"/>
                <wp:lineTo x="21477" y="21400"/>
                <wp:lineTo x="2147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t xml:space="preserve">Para este tipo de reporte puede ser filtrado sólo por fecha de alta o ingreso del empleado. </w:t>
      </w:r>
    </w:p>
    <w:p w14:paraId="47596253" w14:textId="4B1DEDF5" w:rsidR="00E30383" w:rsidRDefault="00E30383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63EA7BE" w14:textId="3CB618C3" w:rsidR="00E30383" w:rsidRDefault="00E30383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30E0CA88" w14:textId="3AC68724" w:rsidR="00E30383" w:rsidRDefault="00E30383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D3B51B5" w14:textId="17BA8099" w:rsidR="00E30383" w:rsidRDefault="00E30383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310A1A93" w14:textId="6BAA4E12" w:rsidR="00E30383" w:rsidRDefault="00E30383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22148DC5" w14:textId="039E9122" w:rsidR="00E30383" w:rsidRDefault="00E30383" w:rsidP="00E30383">
      <w:pPr>
        <w:pStyle w:val="Ttulo1"/>
        <w:rPr>
          <w:noProof/>
          <w:lang w:bidi="es-ES"/>
        </w:rPr>
      </w:pPr>
      <w:bookmarkStart w:id="9" w:name="_Toc55236178"/>
      <w:r>
        <w:rPr>
          <w:noProof/>
          <w:lang w:bidi="es-ES"/>
        </w:rPr>
        <w:lastRenderedPageBreak/>
        <w:t>Generación de Estadísticas</w:t>
      </w:r>
      <w:bookmarkEnd w:id="9"/>
    </w:p>
    <w:p w14:paraId="7532876F" w14:textId="26C2E526" w:rsidR="00E30383" w:rsidRPr="00A97EEC" w:rsidRDefault="00E30383" w:rsidP="00E30383">
      <w:pPr>
        <w:pStyle w:val="Ttulo1"/>
        <w:rPr>
          <w:noProof/>
        </w:rPr>
      </w:pPr>
      <w:bookmarkStart w:id="10" w:name="_Toc55236179"/>
      <w:r>
        <w:rPr>
          <w:noProof/>
          <w:lang w:bidi="es-ES"/>
        </w:rPr>
        <w:t>Películas por Género</w:t>
      </w:r>
      <w:bookmarkEnd w:id="10"/>
    </w:p>
    <w:p w14:paraId="10823DE8" w14:textId="5B6C4D45" w:rsidR="00E30383" w:rsidRDefault="00E30383" w:rsidP="00670F2A">
      <w:pPr>
        <w:pStyle w:val="Imagen"/>
        <w:spacing w:line="240" w:lineRule="auto"/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Para acceder a </w:t>
      </w:r>
      <w:r>
        <w:rPr>
          <w:noProof/>
          <w:sz w:val="20"/>
          <w:szCs w:val="20"/>
          <w:lang w:bidi="es-ES"/>
        </w:rPr>
        <w:t xml:space="preserve">las </w:t>
      </w:r>
      <w:r>
        <w:rPr>
          <w:b/>
          <w:bCs/>
          <w:noProof/>
          <w:sz w:val="20"/>
          <w:szCs w:val="20"/>
          <w:lang w:bidi="es-ES"/>
        </w:rPr>
        <w:t>Estadísticas de Películas por Género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>
        <w:rPr>
          <w:rStyle w:val="Textoennegrita"/>
          <w:noProof/>
          <w:sz w:val="20"/>
          <w:szCs w:val="20"/>
          <w:lang w:bidi="es-ES"/>
        </w:rPr>
        <w:t>Estadísticas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Películas por Género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 w:rsidR="00155D03">
        <w:rPr>
          <w:b/>
          <w:bCs/>
          <w:noProof/>
          <w:sz w:val="20"/>
          <w:szCs w:val="20"/>
          <w:lang w:bidi="es-ES"/>
        </w:rPr>
        <w:t>Estadísticas</w:t>
      </w:r>
      <w:r w:rsidR="00155D03">
        <w:rPr>
          <w:noProof/>
          <w:sz w:val="20"/>
          <w:szCs w:val="20"/>
          <w:lang w:bidi="es-ES"/>
        </w:rPr>
        <w:t xml:space="preserve"> seleccionada</w:t>
      </w:r>
      <w:r w:rsidRPr="00F154C2">
        <w:rPr>
          <w:noProof/>
          <w:sz w:val="20"/>
          <w:szCs w:val="20"/>
          <w:lang w:bidi="es-ES"/>
        </w:rPr>
        <w:t xml:space="preserve"> se abrirá</w:t>
      </w:r>
      <w:r>
        <w:rPr>
          <w:noProof/>
          <w:sz w:val="20"/>
          <w:szCs w:val="20"/>
          <w:lang w:bidi="es-ES"/>
        </w:rPr>
        <w:t>.</w:t>
      </w:r>
    </w:p>
    <w:p w14:paraId="64DD27BB" w14:textId="2CBC90D7" w:rsidR="00155D03" w:rsidRDefault="00155D03" w:rsidP="00670F2A">
      <w:pPr>
        <w:pStyle w:val="Imagen"/>
        <w:spacing w:line="240" w:lineRule="auto"/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La aplicación de </w:t>
      </w:r>
      <w:r>
        <w:rPr>
          <w:b/>
          <w:bCs/>
          <w:noProof/>
          <w:sz w:val="20"/>
          <w:szCs w:val="20"/>
          <w:lang w:bidi="es-ES"/>
        </w:rPr>
        <w:t>CineTop</w:t>
      </w:r>
      <w:r>
        <w:rPr>
          <w:noProof/>
          <w:sz w:val="20"/>
          <w:szCs w:val="20"/>
          <w:lang w:bidi="es-ES"/>
        </w:rPr>
        <w:t xml:space="preserve"> cuenta con esta herramienta, capaz de generar estadísticas, utilizando los datos registrados en la </w:t>
      </w:r>
      <w:r>
        <w:rPr>
          <w:i/>
          <w:iCs/>
          <w:noProof/>
          <w:sz w:val="20"/>
          <w:szCs w:val="20"/>
          <w:lang w:bidi="es-ES"/>
        </w:rPr>
        <w:t>Base de Datos</w:t>
      </w:r>
      <w:r>
        <w:rPr>
          <w:noProof/>
          <w:sz w:val="20"/>
          <w:szCs w:val="20"/>
          <w:lang w:bidi="es-ES"/>
        </w:rPr>
        <w:t>.</w:t>
      </w:r>
    </w:p>
    <w:p w14:paraId="590D591A" w14:textId="6252A4BB" w:rsidR="00155D03" w:rsidRDefault="00155D03" w:rsidP="00670F2A">
      <w:pPr>
        <w:pStyle w:val="Imagen"/>
        <w:spacing w:line="240" w:lineRule="auto"/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>Brevemente detalla a través de un simple cuadro, y luego en forma de gráfico.</w:t>
      </w:r>
    </w:p>
    <w:p w14:paraId="1375189D" w14:textId="00050F84" w:rsidR="00670F2A" w:rsidRPr="00670F2A" w:rsidRDefault="00670F2A" w:rsidP="00670F2A">
      <w:pPr>
        <w:pStyle w:val="Imagen"/>
        <w:spacing w:line="240" w:lineRule="auto"/>
        <w:jc w:val="both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 xml:space="preserve">Tal como en los casos presentados de </w:t>
      </w:r>
      <w:r w:rsidRPr="00670F2A">
        <w:rPr>
          <w:i/>
          <w:iCs/>
          <w:noProof/>
          <w:sz w:val="20"/>
          <w:szCs w:val="20"/>
          <w:lang w:bidi="es-ES"/>
        </w:rPr>
        <w:t>Reportes</w:t>
      </w:r>
      <w:r>
        <w:rPr>
          <w:noProof/>
          <w:sz w:val="20"/>
          <w:szCs w:val="20"/>
          <w:lang w:bidi="es-ES"/>
        </w:rPr>
        <w:t xml:space="preserve">, en las </w:t>
      </w:r>
      <w:r>
        <w:rPr>
          <w:b/>
          <w:bCs/>
          <w:noProof/>
          <w:sz w:val="20"/>
          <w:szCs w:val="20"/>
          <w:lang w:bidi="es-ES"/>
        </w:rPr>
        <w:t>Estadísticas</w:t>
      </w:r>
      <w:r>
        <w:rPr>
          <w:noProof/>
          <w:sz w:val="20"/>
          <w:szCs w:val="20"/>
          <w:lang w:bidi="es-ES"/>
        </w:rPr>
        <w:t xml:space="preserve">, también será factible filtrar por medio de ciertos parametros pre-establecidos. En el actual caso de estudio, se puede filtrar por: </w:t>
      </w:r>
      <w:r>
        <w:rPr>
          <w:i/>
          <w:iCs/>
          <w:noProof/>
          <w:sz w:val="20"/>
          <w:szCs w:val="20"/>
          <w:lang w:bidi="es-ES"/>
        </w:rPr>
        <w:t>Fecha de Inicio y Fin de Proyección, Duración, Directores y Géneros.</w:t>
      </w:r>
    </w:p>
    <w:p w14:paraId="7FC7DEC0" w14:textId="3923D7AA" w:rsidR="00670F2A" w:rsidRDefault="00005501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ACD60E4" wp14:editId="65708F12">
            <wp:simplePos x="0" y="0"/>
            <wp:positionH relativeFrom="margin">
              <wp:align>center</wp:align>
            </wp:positionH>
            <wp:positionV relativeFrom="paragraph">
              <wp:posOffset>110186</wp:posOffset>
            </wp:positionV>
            <wp:extent cx="5033010" cy="4171950"/>
            <wp:effectExtent l="0" t="0" r="0" b="0"/>
            <wp:wrapThrough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2D955" w14:textId="1DB4B8D7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1A0B4BBD" w14:textId="77777777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061A722" w14:textId="77777777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9878671" w14:textId="77777777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49C3B86A" w14:textId="77777777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A82C5AA" w14:textId="77777777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3ACE325" w14:textId="59B86A65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F41C604" w14:textId="06796FE5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04A82BD9" w14:textId="018C6C58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17A42C18" w14:textId="17F5973C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776A8CA3" w14:textId="411F186E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6885860" w14:textId="2DE0E7A2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1DD37EF" w14:textId="1A5F314C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93DFB31" w14:textId="582DBE83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0BEACC09" w14:textId="760F83B0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D3E5657" w14:textId="00B2F036" w:rsidR="00670F2A" w:rsidRDefault="00005501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57187A1" wp14:editId="3AC69CD5">
            <wp:simplePos x="0" y="0"/>
            <wp:positionH relativeFrom="column">
              <wp:posOffset>2963849</wp:posOffset>
            </wp:positionH>
            <wp:positionV relativeFrom="paragraph">
              <wp:posOffset>107315</wp:posOffset>
            </wp:positionV>
            <wp:extent cx="2329180" cy="1129665"/>
            <wp:effectExtent l="0" t="0" r="0" b="0"/>
            <wp:wrapThrough wrapText="bothSides">
              <wp:wrapPolygon edited="0">
                <wp:start x="0" y="0"/>
                <wp:lineTo x="0" y="21126"/>
                <wp:lineTo x="21376" y="21126"/>
                <wp:lineTo x="2137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F2A">
        <w:rPr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 wp14:anchorId="0FBA8920" wp14:editId="66203621">
            <wp:simplePos x="0" y="0"/>
            <wp:positionH relativeFrom="column">
              <wp:posOffset>429921</wp:posOffset>
            </wp:positionH>
            <wp:positionV relativeFrom="paragraph">
              <wp:posOffset>112395</wp:posOffset>
            </wp:positionV>
            <wp:extent cx="2150110" cy="1148080"/>
            <wp:effectExtent l="0" t="0" r="2540" b="0"/>
            <wp:wrapThrough wrapText="bothSides">
              <wp:wrapPolygon edited="0">
                <wp:start x="0" y="0"/>
                <wp:lineTo x="0" y="21146"/>
                <wp:lineTo x="21434" y="21146"/>
                <wp:lineTo x="21434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CD3BD" w14:textId="4E67D714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1C2A42A6" w14:textId="58E3A2FA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2BC307F4" w14:textId="4223D652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46A248B9" w14:textId="31B4CB7D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7AD77109" w14:textId="6FF09FE4" w:rsid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342130F0" w14:textId="62D1F6F0" w:rsidR="0019460C" w:rsidRDefault="00670F2A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Por último, una vez seleccionados los filtros correspondientes y al hacer click en el botón </w:t>
      </w:r>
      <w:r>
        <w:rPr>
          <w:b/>
          <w:bCs/>
          <w:noProof/>
          <w:sz w:val="20"/>
          <w:szCs w:val="20"/>
        </w:rPr>
        <w:t>Generar</w:t>
      </w:r>
      <w:r>
        <w:rPr>
          <w:noProof/>
          <w:sz w:val="20"/>
          <w:szCs w:val="20"/>
        </w:rPr>
        <w:t>, mostrará las estadísticas con los datos seleccionados.</w:t>
      </w:r>
    </w:p>
    <w:p w14:paraId="54FEE4A6" w14:textId="0266B6BD" w:rsidR="0019460C" w:rsidRDefault="00C43886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97D1AFF" wp14:editId="59DC1CFE">
            <wp:extent cx="5731510" cy="477075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6637" w14:textId="77777777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0046D39E" w14:textId="03E7268F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55BEEB3A" w14:textId="18530184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436DD894" w14:textId="681A855F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5C7B8505" w14:textId="09AB0628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0117F13F" w14:textId="0E8EA0A8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10B60B4D" w14:textId="32DC45C7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476DB959" w14:textId="77777777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</w:rPr>
      </w:pPr>
    </w:p>
    <w:p w14:paraId="29E33969" w14:textId="08D967C2" w:rsidR="00670F2A" w:rsidRPr="00670F2A" w:rsidRDefault="00670F2A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19ECD490" w14:textId="0C467C1D" w:rsidR="0019460C" w:rsidRPr="00A97EEC" w:rsidRDefault="0019460C" w:rsidP="0019460C">
      <w:pPr>
        <w:pStyle w:val="Ttulo1"/>
        <w:rPr>
          <w:noProof/>
        </w:rPr>
      </w:pPr>
      <w:bookmarkStart w:id="11" w:name="_Toc55236180"/>
      <w:r>
        <w:rPr>
          <w:noProof/>
          <w:lang w:bidi="es-ES"/>
        </w:rPr>
        <w:lastRenderedPageBreak/>
        <w:t>Estadísticas de Salas</w:t>
      </w:r>
      <w:bookmarkEnd w:id="11"/>
    </w:p>
    <w:p w14:paraId="2D9FB7D3" w14:textId="2FEB6D94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Para acceder a </w:t>
      </w:r>
      <w:r>
        <w:rPr>
          <w:noProof/>
          <w:sz w:val="20"/>
          <w:szCs w:val="20"/>
          <w:lang w:bidi="es-ES"/>
        </w:rPr>
        <w:t xml:space="preserve">las </w:t>
      </w:r>
      <w:r>
        <w:rPr>
          <w:b/>
          <w:bCs/>
          <w:noProof/>
          <w:sz w:val="20"/>
          <w:szCs w:val="20"/>
          <w:lang w:bidi="es-ES"/>
        </w:rPr>
        <w:t>Estadísticas de Salas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>
        <w:rPr>
          <w:rStyle w:val="Textoennegrita"/>
          <w:noProof/>
          <w:sz w:val="20"/>
          <w:szCs w:val="20"/>
          <w:lang w:bidi="es-ES"/>
        </w:rPr>
        <w:t>Estadísticas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Salas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>
        <w:rPr>
          <w:b/>
          <w:bCs/>
          <w:noProof/>
          <w:sz w:val="20"/>
          <w:szCs w:val="20"/>
          <w:lang w:bidi="es-ES"/>
        </w:rPr>
        <w:t>Estadísticas de Salas</w:t>
      </w:r>
      <w:r>
        <w:rPr>
          <w:noProof/>
          <w:sz w:val="20"/>
          <w:szCs w:val="20"/>
          <w:lang w:bidi="es-ES"/>
        </w:rPr>
        <w:t xml:space="preserve"> seleccionada</w:t>
      </w:r>
      <w:r w:rsidRPr="00F154C2">
        <w:rPr>
          <w:noProof/>
          <w:sz w:val="20"/>
          <w:szCs w:val="20"/>
          <w:lang w:bidi="es-ES"/>
        </w:rPr>
        <w:t xml:space="preserve"> se abrirá</w:t>
      </w:r>
      <w:r>
        <w:rPr>
          <w:noProof/>
          <w:sz w:val="20"/>
          <w:szCs w:val="20"/>
          <w:lang w:bidi="es-ES"/>
        </w:rPr>
        <w:t>.</w:t>
      </w:r>
    </w:p>
    <w:p w14:paraId="36F0300B" w14:textId="4D6FC3BB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>Las estadísticas por salas puede ser filtrada por capacidad de la misma.</w:t>
      </w:r>
    </w:p>
    <w:p w14:paraId="647F89AA" w14:textId="47B51E51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  <w:r>
        <w:rPr>
          <w:noProof/>
          <w:sz w:val="20"/>
          <w:szCs w:val="20"/>
          <w:lang w:bidi="es-ES"/>
        </w:rPr>
        <w:drawing>
          <wp:anchor distT="0" distB="0" distL="114300" distR="114300" simplePos="0" relativeHeight="251697152" behindDoc="0" locked="0" layoutInCell="1" allowOverlap="1" wp14:anchorId="499EA09E" wp14:editId="4D8BC954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4272280" cy="2727960"/>
            <wp:effectExtent l="0" t="0" r="0" b="0"/>
            <wp:wrapThrough wrapText="bothSides">
              <wp:wrapPolygon edited="0">
                <wp:start x="0" y="0"/>
                <wp:lineTo x="0" y="21419"/>
                <wp:lineTo x="21478" y="21419"/>
                <wp:lineTo x="2147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C7214" w14:textId="71BACB80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281C6C6" w14:textId="0A27A535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2B3EF4CD" w14:textId="77777777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6742453F" w14:textId="77777777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B4E020D" w14:textId="0A58D9FA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0DAF096A" w14:textId="633BE28F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A134352" w14:textId="62A2C876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5B618AA4" w14:textId="0192DCCD" w:rsidR="0019460C" w:rsidRPr="00A97EEC" w:rsidRDefault="0019460C" w:rsidP="0019460C">
      <w:pPr>
        <w:pStyle w:val="Ttulo1"/>
        <w:rPr>
          <w:noProof/>
        </w:rPr>
      </w:pPr>
      <w:bookmarkStart w:id="12" w:name="_Toc55236181"/>
      <w:r>
        <w:rPr>
          <w:noProof/>
          <w:lang w:bidi="es-ES"/>
        </w:rPr>
        <w:t>Estadísticas de Salarios</w:t>
      </w:r>
      <w:bookmarkEnd w:id="12"/>
    </w:p>
    <w:p w14:paraId="48108AD9" w14:textId="54F52E5C" w:rsidR="0019460C" w:rsidRDefault="0019460C" w:rsidP="0019460C">
      <w:pPr>
        <w:pStyle w:val="Imagen"/>
        <w:spacing w:line="240" w:lineRule="auto"/>
        <w:jc w:val="both"/>
        <w:rPr>
          <w:noProof/>
          <w:sz w:val="20"/>
          <w:szCs w:val="20"/>
          <w:lang w:bidi="es-ES"/>
        </w:rPr>
      </w:pPr>
      <w:r w:rsidRPr="00F154C2">
        <w:rPr>
          <w:noProof/>
          <w:sz w:val="20"/>
          <w:szCs w:val="20"/>
          <w:lang w:bidi="es-ES"/>
        </w:rPr>
        <w:t xml:space="preserve">Para acceder a </w:t>
      </w:r>
      <w:r>
        <w:rPr>
          <w:noProof/>
          <w:sz w:val="20"/>
          <w:szCs w:val="20"/>
          <w:lang w:bidi="es-ES"/>
        </w:rPr>
        <w:t xml:space="preserve">las </w:t>
      </w:r>
      <w:r>
        <w:rPr>
          <w:b/>
          <w:bCs/>
          <w:noProof/>
          <w:sz w:val="20"/>
          <w:szCs w:val="20"/>
          <w:lang w:bidi="es-ES"/>
        </w:rPr>
        <w:t>Estadísticas de Salarios de empleados</w:t>
      </w:r>
      <w:r w:rsidRPr="00F154C2">
        <w:rPr>
          <w:noProof/>
          <w:sz w:val="20"/>
          <w:szCs w:val="20"/>
          <w:lang w:bidi="es-ES"/>
        </w:rPr>
        <w:t xml:space="preserve"> debe seleccionar las opciones </w:t>
      </w:r>
      <w:r>
        <w:rPr>
          <w:rStyle w:val="Textoennegrita"/>
          <w:noProof/>
          <w:sz w:val="20"/>
          <w:szCs w:val="20"/>
          <w:lang w:bidi="es-ES"/>
        </w:rPr>
        <w:t>Estadísticas</w:t>
      </w:r>
      <w:r w:rsidRPr="00F154C2">
        <w:rPr>
          <w:noProof/>
          <w:sz w:val="20"/>
          <w:szCs w:val="20"/>
          <w:lang w:bidi="es-ES"/>
        </w:rPr>
        <w:t xml:space="preserve"> &gt; </w:t>
      </w:r>
      <w:r>
        <w:rPr>
          <w:rStyle w:val="Textoennegrita"/>
          <w:noProof/>
          <w:sz w:val="20"/>
          <w:szCs w:val="20"/>
          <w:lang w:bidi="es-ES"/>
        </w:rPr>
        <w:t>Salarios de empleados</w:t>
      </w:r>
      <w:r w:rsidRPr="00F154C2">
        <w:rPr>
          <w:rStyle w:val="Textoennegrita"/>
          <w:noProof/>
          <w:sz w:val="20"/>
          <w:szCs w:val="20"/>
          <w:lang w:bidi="es-ES"/>
        </w:rPr>
        <w:t xml:space="preserve">, </w:t>
      </w:r>
      <w:r w:rsidRPr="00F154C2">
        <w:rPr>
          <w:noProof/>
          <w:sz w:val="20"/>
          <w:szCs w:val="20"/>
          <w:lang w:bidi="es-ES"/>
        </w:rPr>
        <w:t xml:space="preserve">a continuación, la ventana de </w:t>
      </w:r>
      <w:r>
        <w:rPr>
          <w:b/>
          <w:bCs/>
          <w:noProof/>
          <w:sz w:val="20"/>
          <w:szCs w:val="20"/>
          <w:lang w:bidi="es-ES"/>
        </w:rPr>
        <w:t>Estadística de salarios</w:t>
      </w:r>
      <w:r>
        <w:rPr>
          <w:noProof/>
          <w:sz w:val="20"/>
          <w:szCs w:val="20"/>
          <w:lang w:bidi="es-ES"/>
        </w:rPr>
        <w:t xml:space="preserve"> seleccionada</w:t>
      </w:r>
      <w:r w:rsidRPr="00F154C2">
        <w:rPr>
          <w:noProof/>
          <w:sz w:val="20"/>
          <w:szCs w:val="20"/>
          <w:lang w:bidi="es-ES"/>
        </w:rPr>
        <w:t xml:space="preserve"> se abrirá</w:t>
      </w:r>
      <w:r>
        <w:rPr>
          <w:noProof/>
          <w:sz w:val="20"/>
          <w:szCs w:val="20"/>
          <w:lang w:bidi="es-ES"/>
        </w:rPr>
        <w:t>.</w:t>
      </w:r>
    </w:p>
    <w:p w14:paraId="3DAB756F" w14:textId="11AA9791" w:rsidR="0019460C" w:rsidRDefault="0019460C" w:rsidP="0019460C">
      <w:pPr>
        <w:pStyle w:val="Imagen"/>
        <w:spacing w:line="240" w:lineRule="auto"/>
        <w:jc w:val="left"/>
        <w:rPr>
          <w:noProof/>
          <w:sz w:val="20"/>
          <w:szCs w:val="20"/>
          <w:lang w:bidi="es-ES"/>
        </w:rPr>
      </w:pPr>
      <w:r>
        <w:rPr>
          <w:noProof/>
          <w:sz w:val="20"/>
          <w:szCs w:val="20"/>
          <w:lang w:bidi="es-ES"/>
        </w:rPr>
        <w:t>Las estadísticas por salas puede ser filtrada por fecha de Ingreso del Empleado.</w:t>
      </w:r>
    </w:p>
    <w:p w14:paraId="20B85A01" w14:textId="43BBED7D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1F285BB9" wp14:editId="00D99D1B">
            <wp:simplePos x="0" y="0"/>
            <wp:positionH relativeFrom="margin">
              <wp:align>center</wp:align>
            </wp:positionH>
            <wp:positionV relativeFrom="paragraph">
              <wp:posOffset>198705</wp:posOffset>
            </wp:positionV>
            <wp:extent cx="4864608" cy="2962880"/>
            <wp:effectExtent l="0" t="0" r="0" b="9525"/>
            <wp:wrapThrough wrapText="bothSides">
              <wp:wrapPolygon edited="0">
                <wp:start x="0" y="0"/>
                <wp:lineTo x="0" y="21531"/>
                <wp:lineTo x="21487" y="21531"/>
                <wp:lineTo x="21487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29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46F74" w14:textId="1148EB09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33C3E3F5" w14:textId="0004D9CD" w:rsidR="0019460C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p w14:paraId="74078846" w14:textId="36BE293B" w:rsidR="0019460C" w:rsidRPr="00224B13" w:rsidRDefault="0019460C" w:rsidP="00E30383">
      <w:pPr>
        <w:pStyle w:val="Imagen"/>
        <w:spacing w:line="240" w:lineRule="auto"/>
        <w:jc w:val="left"/>
        <w:rPr>
          <w:noProof/>
          <w:sz w:val="20"/>
          <w:szCs w:val="20"/>
        </w:rPr>
      </w:pPr>
    </w:p>
    <w:sectPr w:rsidR="0019460C" w:rsidRPr="00224B13" w:rsidSect="00FA66AA">
      <w:footerReference w:type="default" r:id="rId45"/>
      <w:pgSz w:w="11906" w:h="16838" w:code="9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C30094" w14:textId="77777777" w:rsidR="006703AC" w:rsidRDefault="006703AC">
      <w:pPr>
        <w:spacing w:line="240" w:lineRule="auto"/>
      </w:pPr>
      <w:r>
        <w:separator/>
      </w:r>
    </w:p>
  </w:endnote>
  <w:endnote w:type="continuationSeparator" w:id="0">
    <w:p w14:paraId="4419136A" w14:textId="77777777" w:rsidR="006703AC" w:rsidRDefault="006703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7074404"/>
      <w:docPartObj>
        <w:docPartGallery w:val="Page Numbers (Bottom of Page)"/>
        <w:docPartUnique/>
      </w:docPartObj>
    </w:sdtPr>
    <w:sdtEndPr/>
    <w:sdtContent>
      <w:p w14:paraId="58AA4FF7" w14:textId="2D8C290D" w:rsidR="00594B7A" w:rsidRDefault="00594B7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69CFD" w14:textId="77777777" w:rsidR="00594B7A" w:rsidRDefault="00594B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43804" w14:textId="77777777" w:rsidR="006703AC" w:rsidRDefault="006703AC">
      <w:pPr>
        <w:spacing w:line="240" w:lineRule="auto"/>
      </w:pPr>
      <w:r>
        <w:separator/>
      </w:r>
    </w:p>
  </w:footnote>
  <w:footnote w:type="continuationSeparator" w:id="0">
    <w:p w14:paraId="17DE3CAE" w14:textId="77777777" w:rsidR="006703AC" w:rsidRDefault="006703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CF3927"/>
    <w:multiLevelType w:val="hybridMultilevel"/>
    <w:tmpl w:val="9A8A2A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1"/>
  </w:num>
  <w:num w:numId="2">
    <w:abstractNumId w:val="11"/>
    <w:lvlOverride w:ilvl="0">
      <w:startOverride w:val="1"/>
    </w:lvlOverride>
  </w:num>
  <w:num w:numId="3">
    <w:abstractNumId w:val="11"/>
  </w:num>
  <w:num w:numId="4">
    <w:abstractNumId w:val="11"/>
    <w:lvlOverride w:ilvl="0">
      <w:startOverride w:val="1"/>
    </w:lvlOverride>
  </w:num>
  <w:num w:numId="5">
    <w:abstractNumId w:val="8"/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C71"/>
    <w:rsid w:val="00005501"/>
    <w:rsid w:val="000150E9"/>
    <w:rsid w:val="00030E3C"/>
    <w:rsid w:val="0005015F"/>
    <w:rsid w:val="00072D27"/>
    <w:rsid w:val="00083C22"/>
    <w:rsid w:val="00086E87"/>
    <w:rsid w:val="000871A8"/>
    <w:rsid w:val="000A036B"/>
    <w:rsid w:val="000D0E4A"/>
    <w:rsid w:val="000E71B8"/>
    <w:rsid w:val="000F11B9"/>
    <w:rsid w:val="00102341"/>
    <w:rsid w:val="00105960"/>
    <w:rsid w:val="001073CE"/>
    <w:rsid w:val="00121553"/>
    <w:rsid w:val="00131CAB"/>
    <w:rsid w:val="00155D03"/>
    <w:rsid w:val="0019460C"/>
    <w:rsid w:val="001D0BD1"/>
    <w:rsid w:val="002017AC"/>
    <w:rsid w:val="00224B13"/>
    <w:rsid w:val="002359ED"/>
    <w:rsid w:val="00252520"/>
    <w:rsid w:val="002625F9"/>
    <w:rsid w:val="002631F7"/>
    <w:rsid w:val="0026484A"/>
    <w:rsid w:val="0026504D"/>
    <w:rsid w:val="0027055C"/>
    <w:rsid w:val="00276926"/>
    <w:rsid w:val="0028707F"/>
    <w:rsid w:val="002A67C8"/>
    <w:rsid w:val="002B40B7"/>
    <w:rsid w:val="002C5D75"/>
    <w:rsid w:val="00301789"/>
    <w:rsid w:val="00307BB1"/>
    <w:rsid w:val="00325194"/>
    <w:rsid w:val="00371160"/>
    <w:rsid w:val="003728E3"/>
    <w:rsid w:val="003962D3"/>
    <w:rsid w:val="003B75ED"/>
    <w:rsid w:val="003C7D9D"/>
    <w:rsid w:val="003E3A63"/>
    <w:rsid w:val="003F6758"/>
    <w:rsid w:val="004206A6"/>
    <w:rsid w:val="00453E6A"/>
    <w:rsid w:val="00457BEB"/>
    <w:rsid w:val="00461B2E"/>
    <w:rsid w:val="0046778F"/>
    <w:rsid w:val="00482CFC"/>
    <w:rsid w:val="00487996"/>
    <w:rsid w:val="00491910"/>
    <w:rsid w:val="004A3D03"/>
    <w:rsid w:val="004B6D7F"/>
    <w:rsid w:val="004D785F"/>
    <w:rsid w:val="004E744B"/>
    <w:rsid w:val="004E7A51"/>
    <w:rsid w:val="004F7760"/>
    <w:rsid w:val="00520AC9"/>
    <w:rsid w:val="00533B43"/>
    <w:rsid w:val="00594254"/>
    <w:rsid w:val="00594B7A"/>
    <w:rsid w:val="005A7C9B"/>
    <w:rsid w:val="005B6EB8"/>
    <w:rsid w:val="00614CAB"/>
    <w:rsid w:val="00633BC0"/>
    <w:rsid w:val="00661DE5"/>
    <w:rsid w:val="006703AC"/>
    <w:rsid w:val="006706DE"/>
    <w:rsid w:val="00670F2A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A0CA7"/>
    <w:rsid w:val="007A1B99"/>
    <w:rsid w:val="007A73CB"/>
    <w:rsid w:val="007A7846"/>
    <w:rsid w:val="007B2795"/>
    <w:rsid w:val="007F66F5"/>
    <w:rsid w:val="00812400"/>
    <w:rsid w:val="0082203C"/>
    <w:rsid w:val="008360A8"/>
    <w:rsid w:val="008416E0"/>
    <w:rsid w:val="00897BFF"/>
    <w:rsid w:val="008A3E35"/>
    <w:rsid w:val="008C61B9"/>
    <w:rsid w:val="008D577F"/>
    <w:rsid w:val="00912477"/>
    <w:rsid w:val="009139AF"/>
    <w:rsid w:val="00942805"/>
    <w:rsid w:val="00943B06"/>
    <w:rsid w:val="00945864"/>
    <w:rsid w:val="009655F3"/>
    <w:rsid w:val="009853E9"/>
    <w:rsid w:val="00996E16"/>
    <w:rsid w:val="009B69C5"/>
    <w:rsid w:val="009F72A7"/>
    <w:rsid w:val="00A119D9"/>
    <w:rsid w:val="00A1309F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C2F58"/>
    <w:rsid w:val="00B369B4"/>
    <w:rsid w:val="00B41A33"/>
    <w:rsid w:val="00B53817"/>
    <w:rsid w:val="00B55B7F"/>
    <w:rsid w:val="00B61F85"/>
    <w:rsid w:val="00BA3CC7"/>
    <w:rsid w:val="00BF173E"/>
    <w:rsid w:val="00BF457D"/>
    <w:rsid w:val="00BF4775"/>
    <w:rsid w:val="00C101A7"/>
    <w:rsid w:val="00C43886"/>
    <w:rsid w:val="00C746EC"/>
    <w:rsid w:val="00CA0C45"/>
    <w:rsid w:val="00CC3AB0"/>
    <w:rsid w:val="00CF12AE"/>
    <w:rsid w:val="00D172E3"/>
    <w:rsid w:val="00D1798D"/>
    <w:rsid w:val="00D674DC"/>
    <w:rsid w:val="00D902A4"/>
    <w:rsid w:val="00D90C71"/>
    <w:rsid w:val="00DB2323"/>
    <w:rsid w:val="00DB2AA5"/>
    <w:rsid w:val="00DB331E"/>
    <w:rsid w:val="00DC30B1"/>
    <w:rsid w:val="00DC4E21"/>
    <w:rsid w:val="00DD5358"/>
    <w:rsid w:val="00DF33BC"/>
    <w:rsid w:val="00DF77AA"/>
    <w:rsid w:val="00E02D09"/>
    <w:rsid w:val="00E14D04"/>
    <w:rsid w:val="00E224A0"/>
    <w:rsid w:val="00E254F0"/>
    <w:rsid w:val="00E30383"/>
    <w:rsid w:val="00E4313F"/>
    <w:rsid w:val="00E51168"/>
    <w:rsid w:val="00E55B4B"/>
    <w:rsid w:val="00E72A21"/>
    <w:rsid w:val="00E7715A"/>
    <w:rsid w:val="00EB700D"/>
    <w:rsid w:val="00F154C2"/>
    <w:rsid w:val="00F33B83"/>
    <w:rsid w:val="00F41B42"/>
    <w:rsid w:val="00F54BD0"/>
    <w:rsid w:val="00FA66AA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D4978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Mencinsinresolver">
    <w:name w:val="Unresolved Mention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ustin\AppData\Local\Microsoft\Office\16.0\DTS\es-ES%7b1791A28D-6B2F-4FC2-9B9A-D8C63114FC75%7d\%7b6E235196-2D0D-4BA9-9481-80F292FE7003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2A92EA-C9B0-473A-8EEC-408B29647F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{6E235196-2D0D-4BA9-9481-80F292FE7003}tf10002117_win32.dotx</Template>
  <TotalTime>0</TotalTime>
  <Pages>17</Pages>
  <Words>1730</Words>
  <Characters>9515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2020-10-31T20:32:00Z</dcterms:created>
  <dcterms:modified xsi:type="dcterms:W3CDTF">2020-11-02T22:54:00Z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